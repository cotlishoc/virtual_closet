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172" w:type="dxa"/>
        <w:jc w:val="right"/>
        <w:tblLook w:val="00A0" w:firstRow="1" w:lastRow="0" w:firstColumn="1" w:lastColumn="0" w:noHBand="0" w:noVBand="0"/>
      </w:tblPr>
      <w:tblGrid>
        <w:gridCol w:w="4821"/>
        <w:gridCol w:w="1162"/>
        <w:gridCol w:w="4189"/>
      </w:tblGrid>
      <w:tr w:rsidR="00035A26" w14:paraId="171EF3DA" w14:textId="77777777" w:rsidTr="00007B5B">
        <w:trPr>
          <w:jc w:val="right"/>
        </w:trPr>
        <w:tc>
          <w:tcPr>
            <w:tcW w:w="4821" w:type="dxa"/>
          </w:tcPr>
          <w:p w14:paraId="78A88FFE" w14:textId="4AA6C91C" w:rsidR="00990EAC" w:rsidRPr="00646136" w:rsidRDefault="00990EAC" w:rsidP="00007B5B">
            <w:pPr>
              <w:ind w:firstLine="0"/>
            </w:pPr>
          </w:p>
        </w:tc>
        <w:tc>
          <w:tcPr>
            <w:tcW w:w="1162" w:type="dxa"/>
          </w:tcPr>
          <w:p w14:paraId="75A8F17D" w14:textId="77777777" w:rsidR="00990EAC" w:rsidRPr="00646136" w:rsidRDefault="00990EAC" w:rsidP="00007B5B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6D45501A" w14:textId="1DEBCFB4" w:rsidR="00990EAC" w:rsidRPr="00646136" w:rsidRDefault="00990EAC" w:rsidP="00007B5B">
            <w:pPr>
              <w:ind w:firstLine="0"/>
            </w:pPr>
          </w:p>
        </w:tc>
      </w:tr>
      <w:tr w:rsidR="00035A26" w14:paraId="601542A4" w14:textId="77777777" w:rsidTr="00116286">
        <w:trPr>
          <w:trHeight w:val="2047"/>
          <w:jc w:val="right"/>
        </w:trPr>
        <w:tc>
          <w:tcPr>
            <w:tcW w:w="4821" w:type="dxa"/>
            <w:hideMark/>
          </w:tcPr>
          <w:p w14:paraId="7168C491" w14:textId="0DD4DF0D" w:rsidR="00990EAC" w:rsidRPr="00F62A47" w:rsidRDefault="00990EAC" w:rsidP="00007B5B">
            <w:pPr>
              <w:ind w:firstLine="0"/>
            </w:pPr>
          </w:p>
        </w:tc>
        <w:tc>
          <w:tcPr>
            <w:tcW w:w="1162" w:type="dxa"/>
          </w:tcPr>
          <w:p w14:paraId="5B49D94C" w14:textId="77777777" w:rsidR="00990EAC" w:rsidRPr="00646136" w:rsidRDefault="00990EAC" w:rsidP="00007B5B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3DBEE99F" w14:textId="65880FE3" w:rsidR="00990EAC" w:rsidRPr="00F62A47" w:rsidRDefault="00990EAC" w:rsidP="00007B5B">
            <w:pPr>
              <w:ind w:firstLine="0"/>
            </w:pPr>
          </w:p>
        </w:tc>
      </w:tr>
    </w:tbl>
    <w:p w14:paraId="6D8F6D6B" w14:textId="01758C08" w:rsidR="00990EAC" w:rsidRDefault="00990EAC" w:rsidP="00990EAC"/>
    <w:p w14:paraId="4B8E844F" w14:textId="77777777" w:rsidR="00BF69CF" w:rsidRPr="00646136" w:rsidRDefault="00BF69CF" w:rsidP="00007B5B">
      <w:pPr>
        <w:ind w:firstLine="0"/>
      </w:pPr>
    </w:p>
    <w:p w14:paraId="326582D4" w14:textId="6E9C214C" w:rsidR="00990EAC" w:rsidRPr="004D1E08" w:rsidRDefault="00A6518F" w:rsidP="00A6518F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0A9957D8" w14:textId="70212D17" w:rsidR="0013162A" w:rsidRDefault="00990EAC" w:rsidP="0013162A">
      <w:pPr>
        <w:ind w:firstLine="0"/>
        <w:jc w:val="center"/>
      </w:pPr>
      <w:r w:rsidRPr="00646136">
        <w:t xml:space="preserve">на </w:t>
      </w:r>
      <w:r w:rsidR="00F2337D">
        <w:t>разработку</w:t>
      </w:r>
    </w:p>
    <w:p w14:paraId="1AC91821" w14:textId="4E446BCD" w:rsidR="00990EAC" w:rsidRPr="00646136" w:rsidRDefault="00551D72" w:rsidP="0013162A">
      <w:pPr>
        <w:ind w:firstLine="0"/>
        <w:jc w:val="center"/>
      </w:pPr>
      <w:r>
        <w:t>программное обеспечение</w:t>
      </w:r>
      <w:r w:rsidR="0072475D" w:rsidRPr="0072475D">
        <w:t xml:space="preserve"> для организации виртуального гардероба и подбора одежды</w:t>
      </w:r>
    </w:p>
    <w:p w14:paraId="2FAF6D5A" w14:textId="77777777" w:rsidR="00990EAC" w:rsidRPr="00646136" w:rsidRDefault="00990EAC" w:rsidP="00303DC8"/>
    <w:p w14:paraId="7802D47B" w14:textId="77777777" w:rsidR="00990EAC" w:rsidRPr="00646136" w:rsidRDefault="00990EAC" w:rsidP="00303DC8"/>
    <w:tbl>
      <w:tblPr>
        <w:tblW w:w="10172" w:type="dxa"/>
        <w:tblInd w:w="-318" w:type="dxa"/>
        <w:tblLook w:val="00A0" w:firstRow="1" w:lastRow="0" w:firstColumn="1" w:lastColumn="0" w:noHBand="0" w:noVBand="0"/>
      </w:tblPr>
      <w:tblGrid>
        <w:gridCol w:w="4821"/>
        <w:gridCol w:w="1134"/>
        <w:gridCol w:w="4217"/>
      </w:tblGrid>
      <w:tr w:rsidR="00035A26" w14:paraId="6C30B23A" w14:textId="77777777" w:rsidTr="003E22A5">
        <w:tc>
          <w:tcPr>
            <w:tcW w:w="4821" w:type="dxa"/>
          </w:tcPr>
          <w:p w14:paraId="1F9E7B21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  <w:tc>
          <w:tcPr>
            <w:tcW w:w="1134" w:type="dxa"/>
          </w:tcPr>
          <w:p w14:paraId="1DE671F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CAFB7F3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</w:tr>
      <w:tr w:rsidR="00DB67CB" w14:paraId="6E79C311" w14:textId="77777777" w:rsidTr="003E22A5">
        <w:trPr>
          <w:trHeight w:val="1713"/>
        </w:trPr>
        <w:tc>
          <w:tcPr>
            <w:tcW w:w="4821" w:type="dxa"/>
            <w:hideMark/>
          </w:tcPr>
          <w:p w14:paraId="2FFD1A4A" w14:textId="710DAE54" w:rsidR="00DB67CB" w:rsidRPr="00646136" w:rsidRDefault="00F62A47" w:rsidP="0013162A">
            <w:pPr>
              <w:ind w:firstLine="0"/>
            </w:pPr>
            <w:r>
              <w:t>Студент к</w:t>
            </w:r>
            <w:r w:rsidR="002502BF">
              <w:t>олледж</w:t>
            </w:r>
            <w:r>
              <w:t>а</w:t>
            </w:r>
            <w:r w:rsidR="002502BF">
              <w:t xml:space="preserve"> </w:t>
            </w:r>
            <w:proofErr w:type="spellStart"/>
            <w:r w:rsidR="002502BF">
              <w:t>ВятГУ</w:t>
            </w:r>
            <w:proofErr w:type="spellEnd"/>
          </w:p>
          <w:p w14:paraId="1BE65011" w14:textId="2500F099" w:rsidR="00DB67CB" w:rsidRPr="00646136" w:rsidRDefault="00DB67CB" w:rsidP="0013162A">
            <w:pPr>
              <w:ind w:firstLine="0"/>
            </w:pPr>
            <w:r w:rsidRPr="00646136">
              <w:t>________________</w:t>
            </w:r>
            <w:r w:rsidR="00FD0C4A">
              <w:t xml:space="preserve"> </w:t>
            </w:r>
            <w:r w:rsidR="00BC36C5">
              <w:t>Носко</w:t>
            </w:r>
            <w:r w:rsidR="000E4C9F">
              <w:t xml:space="preserve">ва </w:t>
            </w:r>
            <w:proofErr w:type="gramStart"/>
            <w:r w:rsidR="000E4C9F">
              <w:t>А.В.</w:t>
            </w:r>
            <w:proofErr w:type="gramEnd"/>
          </w:p>
          <w:p w14:paraId="391E9847" w14:textId="39FD68BF" w:rsidR="00DB67CB" w:rsidRPr="00646136" w:rsidRDefault="00DB67CB" w:rsidP="0013162A">
            <w:pPr>
              <w:ind w:firstLine="0"/>
            </w:pPr>
            <w:r>
              <w:t>«____» _____________ 20</w:t>
            </w:r>
            <w:r w:rsidRPr="002502BF">
              <w:t>__</w:t>
            </w:r>
            <w:r w:rsidRPr="00646136">
              <w:t> г.</w:t>
            </w:r>
          </w:p>
        </w:tc>
        <w:tc>
          <w:tcPr>
            <w:tcW w:w="1134" w:type="dxa"/>
          </w:tcPr>
          <w:p w14:paraId="65C4A658" w14:textId="77777777" w:rsidR="00DB67CB" w:rsidRPr="00646136" w:rsidRDefault="00DB67CB" w:rsidP="00DB67CB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D0A277D" w14:textId="5329F85D" w:rsidR="00DB67CB" w:rsidRPr="00646136" w:rsidRDefault="002502BF" w:rsidP="0013162A">
            <w:pPr>
              <w:ind w:firstLine="0"/>
            </w:pPr>
            <w:r>
              <w:t xml:space="preserve">Преподаватель </w:t>
            </w:r>
            <w:r w:rsidR="00116286">
              <w:t>УП</w:t>
            </w:r>
            <w:r w:rsidR="00030233">
              <w:t>.</w:t>
            </w:r>
            <w:r w:rsidR="00116286">
              <w:t>0</w:t>
            </w:r>
            <w:r w:rsidR="00030233">
              <w:t>3</w:t>
            </w:r>
          </w:p>
          <w:p w14:paraId="2CA16E67" w14:textId="29F15CFA" w:rsidR="00DB67CB" w:rsidRPr="00646136" w:rsidRDefault="00DB67CB" w:rsidP="0013162A">
            <w:pPr>
              <w:ind w:firstLine="0"/>
            </w:pPr>
            <w:r w:rsidRPr="00646136">
              <w:t>________________</w:t>
            </w:r>
            <w:r w:rsidR="00116286">
              <w:t xml:space="preserve"> Долженкова </w:t>
            </w:r>
            <w:proofErr w:type="gramStart"/>
            <w:r w:rsidR="00116286">
              <w:t>М.Л</w:t>
            </w:r>
            <w:r w:rsidR="00E1282A">
              <w:t>.</w:t>
            </w:r>
            <w:proofErr w:type="gramEnd"/>
          </w:p>
          <w:p w14:paraId="481526AE" w14:textId="28E6C5C8" w:rsidR="00D37FCB" w:rsidRPr="00D37FCB" w:rsidRDefault="00DB67CB" w:rsidP="0013162A">
            <w:pPr>
              <w:ind w:firstLine="0"/>
            </w:pPr>
            <w:r w:rsidRPr="00646136">
              <w:t>«____» _____</w:t>
            </w:r>
            <w:r>
              <w:t>________ 20</w:t>
            </w:r>
            <w:r w:rsidRPr="002502BF">
              <w:t>__</w:t>
            </w:r>
            <w:r w:rsidRPr="00646136">
              <w:t> г.</w:t>
            </w:r>
          </w:p>
        </w:tc>
      </w:tr>
      <w:tr w:rsidR="003E22A5" w14:paraId="415F2DB0" w14:textId="77777777" w:rsidTr="003E22A5">
        <w:trPr>
          <w:trHeight w:val="419"/>
        </w:trPr>
        <w:tc>
          <w:tcPr>
            <w:tcW w:w="4821" w:type="dxa"/>
          </w:tcPr>
          <w:p w14:paraId="2D3A0885" w14:textId="77777777" w:rsidR="003E22A5" w:rsidRPr="00D31A36" w:rsidRDefault="003E22A5" w:rsidP="003E22A5">
            <w:pPr>
              <w:ind w:firstLine="0"/>
            </w:pPr>
          </w:p>
        </w:tc>
        <w:tc>
          <w:tcPr>
            <w:tcW w:w="1134" w:type="dxa"/>
          </w:tcPr>
          <w:p w14:paraId="26659269" w14:textId="77777777" w:rsidR="003E22A5" w:rsidRPr="00646136" w:rsidRDefault="003E22A5" w:rsidP="003E22A5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1AE938C" w14:textId="2FD66DB4" w:rsidR="003E22A5" w:rsidRPr="00D31A36" w:rsidRDefault="003E22A5" w:rsidP="003E22A5">
            <w:pPr>
              <w:ind w:firstLine="0"/>
            </w:pPr>
          </w:p>
        </w:tc>
      </w:tr>
      <w:tr w:rsidR="00A00224" w14:paraId="74DEDF48" w14:textId="77777777" w:rsidTr="00A00224">
        <w:trPr>
          <w:trHeight w:val="1712"/>
        </w:trPr>
        <w:tc>
          <w:tcPr>
            <w:tcW w:w="4821" w:type="dxa"/>
          </w:tcPr>
          <w:p w14:paraId="18E7F5BA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15CA9CF7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18F472A5" w14:textId="4AE38FC2" w:rsidR="00A00224" w:rsidRPr="00646136" w:rsidRDefault="00A00224" w:rsidP="00A00224">
            <w:pPr>
              <w:ind w:firstLine="0"/>
            </w:pPr>
          </w:p>
        </w:tc>
      </w:tr>
      <w:tr w:rsidR="00A00224" w14:paraId="1F060E05" w14:textId="77777777" w:rsidTr="003E22A5">
        <w:trPr>
          <w:trHeight w:val="419"/>
        </w:trPr>
        <w:tc>
          <w:tcPr>
            <w:tcW w:w="4821" w:type="dxa"/>
          </w:tcPr>
          <w:p w14:paraId="040CF9B1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00D3B872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5557A948" w14:textId="170ED368" w:rsidR="00A00224" w:rsidRPr="00646136" w:rsidRDefault="00A00224" w:rsidP="00A00224">
            <w:pPr>
              <w:ind w:firstLine="0"/>
            </w:pPr>
          </w:p>
        </w:tc>
      </w:tr>
      <w:tr w:rsidR="00A00224" w14:paraId="10817EA7" w14:textId="77777777" w:rsidTr="003E22A5">
        <w:trPr>
          <w:trHeight w:val="1713"/>
        </w:trPr>
        <w:tc>
          <w:tcPr>
            <w:tcW w:w="4821" w:type="dxa"/>
          </w:tcPr>
          <w:p w14:paraId="7B688BE1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74CB39DC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3377A854" w14:textId="04AAA0DF" w:rsidR="00A00224" w:rsidRPr="00D31A36" w:rsidRDefault="00A00224" w:rsidP="00A00224">
            <w:pPr>
              <w:ind w:firstLine="0"/>
            </w:pPr>
          </w:p>
        </w:tc>
      </w:tr>
    </w:tbl>
    <w:p w14:paraId="2DD731FE" w14:textId="47AD35AC" w:rsidR="00F113BF" w:rsidRDefault="00F113BF" w:rsidP="00303DC8"/>
    <w:p w14:paraId="42867A03" w14:textId="77777777" w:rsidR="00030233" w:rsidRDefault="00030233" w:rsidP="00F113BF">
      <w:pPr>
        <w:ind w:firstLine="0"/>
        <w:jc w:val="center"/>
      </w:pPr>
    </w:p>
    <w:p w14:paraId="404EC56A" w14:textId="77777777" w:rsidR="00030233" w:rsidRDefault="00030233" w:rsidP="00F113BF">
      <w:pPr>
        <w:ind w:firstLine="0"/>
        <w:jc w:val="center"/>
      </w:pPr>
      <w:r>
        <w:t>Киров</w:t>
      </w:r>
    </w:p>
    <w:p w14:paraId="3334347A" w14:textId="1B705A8E" w:rsidR="005A4E60" w:rsidRPr="00F113BF" w:rsidRDefault="00D2756B" w:rsidP="00F113BF">
      <w:pPr>
        <w:ind w:firstLine="0"/>
        <w:jc w:val="center"/>
      </w:pPr>
      <w:r>
        <w:t>20</w:t>
      </w:r>
      <w:r w:rsidR="005A4E60">
        <w:t>2</w:t>
      </w:r>
      <w:r w:rsidR="00A00224">
        <w:t>4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50EFBA9C" w14:textId="3E67E7DB" w:rsidR="00666CE4" w:rsidRDefault="00442256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28056" w:history="1">
            <w:r w:rsidR="00666CE4" w:rsidRPr="00354580">
              <w:rPr>
                <w:rStyle w:val="a6"/>
              </w:rPr>
              <w:t>Введение</w:t>
            </w:r>
            <w:r w:rsidR="00666CE4">
              <w:rPr>
                <w:webHidden/>
              </w:rPr>
              <w:tab/>
            </w:r>
            <w:r w:rsidR="00666CE4">
              <w:rPr>
                <w:webHidden/>
              </w:rPr>
              <w:fldChar w:fldCharType="begin"/>
            </w:r>
            <w:r w:rsidR="00666CE4">
              <w:rPr>
                <w:webHidden/>
              </w:rPr>
              <w:instrText xml:space="preserve"> PAGEREF _Toc181128056 \h </w:instrText>
            </w:r>
            <w:r w:rsidR="00666CE4">
              <w:rPr>
                <w:webHidden/>
              </w:rPr>
            </w:r>
            <w:r w:rsidR="00666CE4"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2</w:t>
            </w:r>
            <w:r w:rsidR="00666CE4">
              <w:rPr>
                <w:webHidden/>
              </w:rPr>
              <w:fldChar w:fldCharType="end"/>
            </w:r>
          </w:hyperlink>
        </w:p>
        <w:p w14:paraId="17D6E1A5" w14:textId="7FDDE06B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57" w:history="1">
            <w:r w:rsidRPr="00354580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99B2ACB" w14:textId="12E8C3D7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58" w:history="1">
            <w:r w:rsidRPr="00354580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0C57BE6" w14:textId="688EB4A3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59" w:history="1">
            <w:r w:rsidRPr="00354580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32EEB56" w14:textId="315014CB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0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A0738B4" w14:textId="0C486C7E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1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21731F9" w14:textId="41FE0A8D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2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Сведения об участниках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EE4FC77" w14:textId="050DC66E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3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1B6475B" w14:textId="197821EC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4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8DC5E00" w14:textId="6F061265" w:rsidR="00666CE4" w:rsidRDefault="00666CE4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5" w:history="1">
            <w:r w:rsidRPr="00354580">
              <w:rPr>
                <w:rStyle w:val="a6"/>
              </w:rPr>
              <w:t>3.5.1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Функциональное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90F0E3A" w14:textId="78FDC6D6" w:rsidR="00666CE4" w:rsidRDefault="00666CE4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6" w:history="1">
            <w:r w:rsidRPr="00354580">
              <w:rPr>
                <w:rStyle w:val="a6"/>
              </w:rPr>
              <w:t>3.5.2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Эксплуатационное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1A19406" w14:textId="05F2E0FB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7" w:history="1">
            <w:r w:rsidRPr="00354580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EB8728F" w14:textId="4177C7F4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8" w:history="1">
            <w:r w:rsidRPr="00354580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50FC3A0" w14:textId="572EECBC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9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8D0855A" w14:textId="233CDD7E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0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2989854" w14:textId="5EEF7061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1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3187EB2" w14:textId="202F211D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2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DC144A3" w14:textId="0F5AE798" w:rsidR="00666CE4" w:rsidRDefault="00666CE4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3" w:history="1">
            <w:r w:rsidRPr="00354580">
              <w:rPr>
                <w:rStyle w:val="a6"/>
              </w:rPr>
              <w:t>5.4.1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A73071F" w14:textId="17C888E4" w:rsidR="00666CE4" w:rsidRDefault="00666CE4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4" w:history="1">
            <w:r w:rsidRPr="00354580">
              <w:rPr>
                <w:rStyle w:val="a6"/>
              </w:rPr>
              <w:t>5.4.2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9E4E4EF" w14:textId="38083DB4" w:rsidR="00666CE4" w:rsidRDefault="00666CE4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5" w:history="1">
            <w:r w:rsidRPr="00354580">
              <w:rPr>
                <w:rStyle w:val="a6"/>
              </w:rPr>
              <w:t>5.4.3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метрологическому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D2F9943" w14:textId="76C277E7" w:rsidR="00666CE4" w:rsidRDefault="00666CE4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6" w:history="1">
            <w:r w:rsidRPr="00354580">
              <w:rPr>
                <w:rStyle w:val="a6"/>
              </w:rPr>
              <w:t>5.4.4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61783AC" w14:textId="747931FF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7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F231947" w14:textId="64D39ECF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8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08D90B0" w14:textId="2570BC51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9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1F465E3" w14:textId="24E4080D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80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7F586EA" w14:textId="0DFA4A6A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81" w:history="1">
            <w:r w:rsidRPr="00354580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145837E" w14:textId="2375E500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82" w:history="1">
            <w:r w:rsidRPr="00354580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2D2535D" w14:textId="7D605A0E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83" w:history="1">
            <w:r w:rsidRPr="00354580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9D4E16B" w14:textId="5CC2102A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84" w:history="1">
            <w:r w:rsidRPr="00354580">
              <w:rPr>
                <w:rStyle w:val="a6"/>
              </w:rPr>
              <w:t>9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приемно-сдаточным процедурам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0647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CF0F4E1" w14:textId="16D8760E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431F0445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0" w:name="_Toc181128056"/>
      <w:r>
        <w:lastRenderedPageBreak/>
        <w:t>Вв</w:t>
      </w:r>
      <w:r w:rsidR="005A4E60" w:rsidRPr="00F62DCD">
        <w:t>едение</w:t>
      </w:r>
      <w:bookmarkEnd w:id="0"/>
    </w:p>
    <w:p w14:paraId="319DE0EF" w14:textId="77777777" w:rsidR="00A95610" w:rsidRPr="0021196B" w:rsidRDefault="00A95610" w:rsidP="00A95610">
      <w:r w:rsidRPr="0021196B">
        <w:t>Данный документ фиксирует требования к проекту, его назначению и техническим характеристикам, регламентирует перечень необходимых стадий создания программного продукта и его документирования, а также специальные требования.</w:t>
      </w:r>
    </w:p>
    <w:p w14:paraId="10CAF65C" w14:textId="77777777" w:rsidR="00A95610" w:rsidRPr="0021196B" w:rsidRDefault="00A95610" w:rsidP="00A95610">
      <w:r w:rsidRPr="0021196B">
        <w:t>Документ предназначен для технических специалистов, задействованных в процессе разработки, а также для участников приемно-сдаточных испытаний, в том числе представителей Заказчика.</w:t>
      </w:r>
    </w:p>
    <w:p w14:paraId="0F790ABE" w14:textId="6027F7C7" w:rsidR="00A95610" w:rsidRPr="00A95610" w:rsidRDefault="00A95610" w:rsidP="00A95610">
      <w:r w:rsidRPr="0021196B">
        <w:t>Документ необходим для ознакомления с техническими требованиями и целевыми свойствами разрабатываемой программы, формирует представление об ожидаемом результате и обеспечивает формирование критериев оценки полученного результата</w:t>
      </w:r>
      <w:r w:rsidR="00C43C5C">
        <w:t>.</w:t>
      </w:r>
    </w:p>
    <w:p w14:paraId="794047BB" w14:textId="4613A314" w:rsidR="00A63893" w:rsidRDefault="00EB6A0B" w:rsidP="00C10B2D">
      <w:pPr>
        <w:pStyle w:val="1"/>
      </w:pPr>
      <w:bookmarkStart w:id="1" w:name="_Toc181128057"/>
      <w:bookmarkStart w:id="2" w:name="_Toc74526610"/>
      <w:bookmarkStart w:id="3" w:name="_Toc128474254"/>
      <w:r w:rsidRPr="00EB6A0B">
        <w:lastRenderedPageBreak/>
        <w:t>Термины и определения</w:t>
      </w:r>
      <w:bookmarkEnd w:id="1"/>
    </w:p>
    <w:p w14:paraId="521B98A6" w14:textId="1C5484A1" w:rsidR="00C71C1C" w:rsidRDefault="00C71C1C" w:rsidP="00F83340">
      <w:pPr>
        <w:pStyle w:val="a0"/>
      </w:pPr>
      <w:r>
        <w:t>Интегрированная среда разработки (IDE) – комплекс программных средств, используемый программистами для разработки программного обеспечения.</w:t>
      </w:r>
    </w:p>
    <w:p w14:paraId="538121DE" w14:textId="4ED8FA21" w:rsidR="00C71C1C" w:rsidRDefault="00C71C1C" w:rsidP="00F83340">
      <w:pPr>
        <w:pStyle w:val="a0"/>
      </w:pPr>
      <w:r>
        <w:t>Интерфейс программы – набор инструментов, который позволяет пользователю взаимодействовать с программой.</w:t>
      </w:r>
    </w:p>
    <w:p w14:paraId="585F18B8" w14:textId="5D6853F0" w:rsidR="00C71C1C" w:rsidRDefault="00C71C1C" w:rsidP="00F83340">
      <w:pPr>
        <w:pStyle w:val="a0"/>
      </w:pPr>
      <w:r>
        <w:t>Мобильное приложение – программное обеспечение, предназначенное для работы на мобильных устройствах (смартфонах, планшетах).</w:t>
      </w:r>
    </w:p>
    <w:p w14:paraId="795F924F" w14:textId="45B4ACE6" w:rsidR="00C71C1C" w:rsidRDefault="00C71C1C" w:rsidP="00F83340">
      <w:pPr>
        <w:pStyle w:val="a0"/>
      </w:pPr>
      <w:r>
        <w:t xml:space="preserve">API (Application </w:t>
      </w:r>
      <w:proofErr w:type="spellStart"/>
      <w:r>
        <w:t>Programming</w:t>
      </w:r>
      <w:proofErr w:type="spellEnd"/>
      <w:r>
        <w:t xml:space="preserve"> Interface) – программный интерфейс приложения, предоставляющий набор функций и процедур для взаимодействия программных компонентов.</w:t>
      </w:r>
    </w:p>
    <w:p w14:paraId="6D36FF5E" w14:textId="1D27618A" w:rsidR="00C71C1C" w:rsidRDefault="00C71C1C" w:rsidP="00F83340">
      <w:pPr>
        <w:pStyle w:val="a0"/>
      </w:pPr>
      <w:r>
        <w:t>База данных (БД) – организованная совокупность данных, структурированных определённым образом и хранящихся в электронном виде.</w:t>
      </w:r>
    </w:p>
    <w:p w14:paraId="128CFB8E" w14:textId="6D10D7E9" w:rsidR="00C71C1C" w:rsidRDefault="00C71C1C" w:rsidP="00F83340">
      <w:pPr>
        <w:pStyle w:val="a0"/>
      </w:pPr>
      <w:r>
        <w:t>Алгоритм классификации – последовательность действий программы, направленная на определение типа объекта (например, распознавание одежды по фотографии).</w:t>
      </w:r>
    </w:p>
    <w:p w14:paraId="6D1C744F" w14:textId="6C04CDC6" w:rsidR="00C71C1C" w:rsidRDefault="00C71C1C" w:rsidP="00C71C1C">
      <w:pPr>
        <w:pStyle w:val="a0"/>
      </w:pPr>
      <w:r>
        <w:t>Рекомендательная система – программный модуль, формирующий индивидуальные предложения для пользователя на основе анализа данных.</w:t>
      </w:r>
    </w:p>
    <w:p w14:paraId="5A2E1619" w14:textId="38A5396A" w:rsidR="00C71C1C" w:rsidRDefault="00C71C1C" w:rsidP="00C71C1C">
      <w:pPr>
        <w:pStyle w:val="a0"/>
      </w:pPr>
      <w:r>
        <w:t>Компьютерное зрение – направление искусственного интеллекта, связанное с обработкой и анализом изображений.</w:t>
      </w:r>
    </w:p>
    <w:p w14:paraId="260963D7" w14:textId="020820A9" w:rsidR="00C71C1C" w:rsidRDefault="00C71C1C" w:rsidP="00C71C1C">
      <w:pPr>
        <w:pStyle w:val="a0"/>
      </w:pPr>
      <w:r>
        <w:t>Погодное API – сервис, предоставляющий информацию о текущей погоде и прогнозах для интеграции в программные продукты.</w:t>
      </w:r>
    </w:p>
    <w:p w14:paraId="10B41560" w14:textId="77777777" w:rsidR="00F83340" w:rsidRDefault="00F83340" w:rsidP="00C71C1C">
      <w:pPr>
        <w:pStyle w:val="a0"/>
      </w:pPr>
      <w:r w:rsidRPr="00F83340">
        <w:t>Капсула – набор одежды, состоящий из нескольких взаимозаменяемых вещей, которые легко комбинируются между собой и образуют множество вариантов комплектов.</w:t>
      </w:r>
    </w:p>
    <w:p w14:paraId="7C324E78" w14:textId="050AF70B" w:rsidR="007B645F" w:rsidRPr="000D05FC" w:rsidRDefault="00C71C1C" w:rsidP="00C71C1C">
      <w:pPr>
        <w:pStyle w:val="a0"/>
      </w:pPr>
      <w:r>
        <w:t>Гардероб (виртуальный) – цифровой каталог вещей пользователя, содержащий фотографии и характеристики одежды.</w:t>
      </w:r>
      <w:r w:rsidR="007B645F" w:rsidRPr="000D05FC">
        <w:t> </w:t>
      </w:r>
    </w:p>
    <w:p w14:paraId="63A1A4BE" w14:textId="12372568" w:rsidR="00A82498" w:rsidRDefault="00A82498" w:rsidP="00A82498">
      <w:pPr>
        <w:pStyle w:val="1"/>
      </w:pPr>
      <w:bookmarkStart w:id="4" w:name="_Toc181128058"/>
      <w:r>
        <w:lastRenderedPageBreak/>
        <w:t>Перечень сокращений</w:t>
      </w:r>
      <w:bookmarkEnd w:id="4"/>
    </w:p>
    <w:p w14:paraId="73604729" w14:textId="4BDE6CC4" w:rsidR="002C53D4" w:rsidRDefault="002C53D4" w:rsidP="00F07020">
      <w:pPr>
        <w:pStyle w:val="a0"/>
      </w:pPr>
      <w:r>
        <w:t>IDE – интегрированная среда разработки (англ. Integrated Development Environment).</w:t>
      </w:r>
    </w:p>
    <w:p w14:paraId="6CDBFCF2" w14:textId="3BE2CE31" w:rsidR="002C53D4" w:rsidRDefault="002C53D4" w:rsidP="00F07020">
      <w:pPr>
        <w:pStyle w:val="a0"/>
      </w:pPr>
      <w:r>
        <w:t>ПО – программное обеспечение.</w:t>
      </w:r>
    </w:p>
    <w:p w14:paraId="31864410" w14:textId="45E40DBB" w:rsidR="002C53D4" w:rsidRDefault="002C53D4" w:rsidP="00F07020">
      <w:pPr>
        <w:pStyle w:val="a0"/>
      </w:pPr>
      <w:r>
        <w:t>ОЗУ – оперативное запоминающее устройство.</w:t>
      </w:r>
    </w:p>
    <w:p w14:paraId="710546B5" w14:textId="0DFE5B09" w:rsidR="002C53D4" w:rsidRDefault="002C53D4" w:rsidP="00F07020">
      <w:pPr>
        <w:pStyle w:val="a0"/>
      </w:pPr>
      <w:r>
        <w:t>БД – база данных.</w:t>
      </w:r>
    </w:p>
    <w:p w14:paraId="49D49A4E" w14:textId="67653478" w:rsidR="002C53D4" w:rsidRDefault="002C53D4" w:rsidP="00F07020">
      <w:pPr>
        <w:pStyle w:val="a0"/>
      </w:pPr>
      <w:r>
        <w:t>ГОСТ – государственный стандарт.</w:t>
      </w:r>
    </w:p>
    <w:p w14:paraId="6A5524D0" w14:textId="15AFE90C" w:rsidR="002C53D4" w:rsidRDefault="002C53D4" w:rsidP="00F07020">
      <w:pPr>
        <w:pStyle w:val="a0"/>
      </w:pPr>
      <w:r>
        <w:t>ЕСПД – единая система программной документации.</w:t>
      </w:r>
    </w:p>
    <w:p w14:paraId="38FA426F" w14:textId="1475B834" w:rsidR="002C53D4" w:rsidRDefault="002C53D4" w:rsidP="00F07020">
      <w:pPr>
        <w:pStyle w:val="a0"/>
      </w:pPr>
      <w:r>
        <w:t>ГГц – гигагерц.</w:t>
      </w:r>
    </w:p>
    <w:p w14:paraId="1074D170" w14:textId="7EB9D9ED" w:rsidR="002C53D4" w:rsidRDefault="002C53D4" w:rsidP="00F07020">
      <w:pPr>
        <w:pStyle w:val="a0"/>
      </w:pPr>
      <w:r>
        <w:t>ГБ – гигабайт.</w:t>
      </w:r>
    </w:p>
    <w:p w14:paraId="6C5ED723" w14:textId="3A728AE7" w:rsidR="002C53D4" w:rsidRPr="00F07020" w:rsidRDefault="002C53D4" w:rsidP="00F07020">
      <w:pPr>
        <w:pStyle w:val="a0"/>
        <w:rPr>
          <w:lang w:val="en-US"/>
        </w:rPr>
      </w:pPr>
      <w:r w:rsidRPr="002C53D4">
        <w:rPr>
          <w:lang w:val="en-US"/>
        </w:rPr>
        <w:t xml:space="preserve">API – </w:t>
      </w:r>
      <w:r>
        <w:t>программный</w:t>
      </w:r>
      <w:r w:rsidRPr="002C53D4">
        <w:rPr>
          <w:lang w:val="en-US"/>
        </w:rPr>
        <w:t xml:space="preserve"> </w:t>
      </w:r>
      <w:r>
        <w:t>интерфейс</w:t>
      </w:r>
      <w:r w:rsidRPr="002C53D4">
        <w:rPr>
          <w:lang w:val="en-US"/>
        </w:rPr>
        <w:t xml:space="preserve"> </w:t>
      </w:r>
      <w:r>
        <w:t>приложения</w:t>
      </w:r>
      <w:r w:rsidRPr="002C53D4">
        <w:rPr>
          <w:lang w:val="en-US"/>
        </w:rPr>
        <w:t xml:space="preserve"> (Application Programming Interface).</w:t>
      </w:r>
    </w:p>
    <w:p w14:paraId="27F777FC" w14:textId="752ADA4A" w:rsidR="002C53D4" w:rsidRDefault="002C53D4" w:rsidP="00F07020">
      <w:pPr>
        <w:pStyle w:val="a0"/>
      </w:pPr>
      <w:r>
        <w:t>UI – пользовательский интерфейс (User Interface).</w:t>
      </w:r>
    </w:p>
    <w:p w14:paraId="5AF75687" w14:textId="50845E65" w:rsidR="002C53D4" w:rsidRDefault="002C53D4" w:rsidP="00F07020">
      <w:pPr>
        <w:pStyle w:val="a0"/>
      </w:pPr>
      <w:r>
        <w:t>UX – пользовательский опыт (User Experience).</w:t>
      </w:r>
    </w:p>
    <w:p w14:paraId="0FDE59A6" w14:textId="72513268" w:rsidR="002C53D4" w:rsidRPr="002C53D4" w:rsidRDefault="002C53D4" w:rsidP="002C53D4">
      <w:pPr>
        <w:pStyle w:val="a0"/>
        <w:rPr>
          <w:lang w:val="en-US"/>
        </w:rPr>
      </w:pPr>
      <w:r w:rsidRPr="002C53D4">
        <w:rPr>
          <w:lang w:val="en-US"/>
        </w:rPr>
        <w:t xml:space="preserve">ML – </w:t>
      </w:r>
      <w:r>
        <w:t>машинное</w:t>
      </w:r>
      <w:r w:rsidRPr="002C53D4">
        <w:rPr>
          <w:lang w:val="en-US"/>
        </w:rPr>
        <w:t xml:space="preserve"> </w:t>
      </w:r>
      <w:r>
        <w:t>обучение</w:t>
      </w:r>
      <w:r w:rsidRPr="002C53D4">
        <w:rPr>
          <w:lang w:val="en-US"/>
        </w:rPr>
        <w:t xml:space="preserve"> (Machine Learning).</w:t>
      </w:r>
    </w:p>
    <w:p w14:paraId="0F3CBA38" w14:textId="351D00F2" w:rsidR="002C53D4" w:rsidRDefault="002C53D4" w:rsidP="002C53D4">
      <w:pPr>
        <w:pStyle w:val="a0"/>
      </w:pPr>
      <w:r>
        <w:t>AI – искусственный интеллект (</w:t>
      </w:r>
      <w:proofErr w:type="spellStart"/>
      <w:r>
        <w:t>Artificial</w:t>
      </w:r>
      <w:proofErr w:type="spellEnd"/>
      <w:r>
        <w:t xml:space="preserve"> Intelligence).</w:t>
      </w:r>
    </w:p>
    <w:p w14:paraId="285BEB24" w14:textId="1A7CFCD5" w:rsidR="002C53D4" w:rsidRDefault="002C53D4" w:rsidP="002C53D4">
      <w:pPr>
        <w:pStyle w:val="a0"/>
      </w:pPr>
      <w:r>
        <w:t xml:space="preserve">JSON – текстовый формат обмена данными (JavaScript Object </w:t>
      </w:r>
      <w:proofErr w:type="spellStart"/>
      <w:r>
        <w:t>Notation</w:t>
      </w:r>
      <w:proofErr w:type="spellEnd"/>
      <w:r>
        <w:t>).</w:t>
      </w:r>
    </w:p>
    <w:p w14:paraId="2C415074" w14:textId="69588078" w:rsidR="006B0F00" w:rsidRPr="002B7577" w:rsidRDefault="002C53D4" w:rsidP="002C53D4">
      <w:pPr>
        <w:pStyle w:val="a0"/>
      </w:pPr>
      <w:r>
        <w:t>HTTP – протокол передачи гипертекста (</w:t>
      </w:r>
      <w:proofErr w:type="spellStart"/>
      <w:r>
        <w:t>HyperText</w:t>
      </w:r>
      <w:proofErr w:type="spellEnd"/>
      <w:r>
        <w:t xml:space="preserve"> Transfer Protocol</w:t>
      </w:r>
      <w:proofErr w:type="gramStart"/>
      <w:r>
        <w:t>).</w:t>
      </w:r>
      <w:r w:rsidR="009F38FD">
        <w:t>.</w:t>
      </w:r>
      <w:proofErr w:type="gramEnd"/>
      <w:r w:rsidR="009F38FD">
        <w:t xml:space="preserve"> </w:t>
      </w:r>
    </w:p>
    <w:p w14:paraId="38600864" w14:textId="5E3540DB" w:rsidR="00592879" w:rsidRDefault="00592879" w:rsidP="00592879">
      <w:pPr>
        <w:pStyle w:val="1"/>
      </w:pPr>
      <w:bookmarkStart w:id="5" w:name="_Toc181128059"/>
      <w:r>
        <w:lastRenderedPageBreak/>
        <w:t>Основные сведения о разработке</w:t>
      </w:r>
      <w:bookmarkEnd w:id="5"/>
    </w:p>
    <w:p w14:paraId="41078D8B" w14:textId="665A6E91" w:rsidR="00F91124" w:rsidRDefault="00A52CF3" w:rsidP="00A52CF3">
      <w:pPr>
        <w:pStyle w:val="2"/>
      </w:pPr>
      <w:bookmarkStart w:id="6" w:name="_Toc181128060"/>
      <w:r>
        <w:t>Наименование разработки</w:t>
      </w:r>
      <w:bookmarkEnd w:id="6"/>
    </w:p>
    <w:p w14:paraId="4A335B4C" w14:textId="745E10CA" w:rsidR="009C7B67" w:rsidRPr="009C7B67" w:rsidRDefault="009C7B67" w:rsidP="009C7B67">
      <w:r>
        <w:t>Наименование разрабатываемой программы: «</w:t>
      </w:r>
      <w:r w:rsidR="00551D72">
        <w:t>программное обеспечение</w:t>
      </w:r>
      <w:r w:rsidR="00E76161" w:rsidRPr="00E76161">
        <w:t xml:space="preserve"> для организации виртуального гардероба и подбора одежды</w:t>
      </w:r>
      <w:r>
        <w:t>».</w:t>
      </w:r>
    </w:p>
    <w:p w14:paraId="4D0F4268" w14:textId="1ED491D0" w:rsidR="00A52CF3" w:rsidRDefault="00A52CF3" w:rsidP="00A52CF3">
      <w:pPr>
        <w:pStyle w:val="2"/>
      </w:pPr>
      <w:bookmarkStart w:id="7" w:name="_Toc181128061"/>
      <w:r>
        <w:t>Цель и задачи</w:t>
      </w:r>
      <w:bookmarkEnd w:id="7"/>
    </w:p>
    <w:p w14:paraId="16181AE6" w14:textId="77777777" w:rsidR="00BB32CF" w:rsidRDefault="00BB32CF" w:rsidP="00BB32CF">
      <w:r w:rsidRPr="00BB32CF">
        <w:t>Целью разработки программного обеспечения для организации виртуального гардероба и подбора одежды является повышение удобства и эффективности управления личным гардеробом пользователя за счёт автоматизации процессов хранения информации об одежде и интеллектуального подбора образов</w:t>
      </w:r>
      <w:r>
        <w:t>.</w:t>
      </w:r>
    </w:p>
    <w:p w14:paraId="6279200D" w14:textId="7A0471C2" w:rsidR="00A3774F" w:rsidRDefault="00BB32CF" w:rsidP="00BB32CF">
      <w:r w:rsidRPr="00BB32CF">
        <w:t xml:space="preserve">Главный результат внедрения системы </w:t>
      </w:r>
      <w:r>
        <w:t xml:space="preserve">– </w:t>
      </w:r>
      <w:r w:rsidRPr="00BB32CF">
        <w:t>упрощение выбора одежды, сокращение времени на составление комплектов, повышение индивидуализации подбора за счёт учёта погодных условий и личных предпочтений пользователя.</w:t>
      </w:r>
    </w:p>
    <w:p w14:paraId="1CF69D19" w14:textId="37FAF151" w:rsidR="00BB32CF" w:rsidRDefault="00296B32" w:rsidP="00BB32CF">
      <w:r w:rsidRPr="00296B32">
        <w:t>Для достижения поставленной цели необходимо решить следующие задачи:</w:t>
      </w:r>
    </w:p>
    <w:p w14:paraId="0C608864" w14:textId="1FE7325F" w:rsidR="00296B32" w:rsidRDefault="00296B32" w:rsidP="00296B32">
      <w:pPr>
        <w:pStyle w:val="a0"/>
      </w:pPr>
      <w:r w:rsidRPr="00296B32">
        <w:t>автоматизировать процесс хранения и систематизации одежды</w:t>
      </w:r>
      <w:r>
        <w:t>;</w:t>
      </w:r>
    </w:p>
    <w:p w14:paraId="016C67FA" w14:textId="21CEC6C7" w:rsidR="00296B32" w:rsidRDefault="006E1A0C" w:rsidP="00296B32">
      <w:pPr>
        <w:pStyle w:val="a0"/>
      </w:pPr>
      <w:r w:rsidRPr="006E1A0C">
        <w:t>реализовать классификацию одежды по типу,</w:t>
      </w:r>
      <w:r w:rsidRPr="006E1A0C">
        <w:t xml:space="preserve"> </w:t>
      </w:r>
      <w:r w:rsidRPr="006E1A0C">
        <w:t>цвету и сезонности</w:t>
      </w:r>
      <w:r>
        <w:t>;</w:t>
      </w:r>
    </w:p>
    <w:p w14:paraId="3C2361B7" w14:textId="140E9777" w:rsidR="006E1A0C" w:rsidRDefault="00DE4251" w:rsidP="00296B32">
      <w:pPr>
        <w:pStyle w:val="a0"/>
      </w:pPr>
      <w:r w:rsidRPr="00DE4251">
        <w:t>обеспечить возможность формирования индивидуальных комплектов одежды для различных целей</w:t>
      </w:r>
      <w:r>
        <w:t>;</w:t>
      </w:r>
    </w:p>
    <w:p w14:paraId="2B398A1C" w14:textId="63A4A4C9" w:rsidR="00DE4251" w:rsidRDefault="00DE4251" w:rsidP="00296B32">
      <w:pPr>
        <w:pStyle w:val="a0"/>
      </w:pPr>
      <w:r w:rsidRPr="00DE4251">
        <w:t>интегрировать приложение с погодным API для исключения неподходящей одежды в зависимости от погодных условий;</w:t>
      </w:r>
    </w:p>
    <w:p w14:paraId="53546A4F" w14:textId="4358FAC6" w:rsidR="00DE4251" w:rsidRDefault="00DE4251" w:rsidP="00296B32">
      <w:pPr>
        <w:pStyle w:val="a0"/>
      </w:pPr>
      <w:r w:rsidRPr="00DE4251">
        <w:t>разработать удобный и интуитивно понятный пользовательский интерфейс;</w:t>
      </w:r>
    </w:p>
    <w:p w14:paraId="091DDD4D" w14:textId="4D9344B7" w:rsidR="00DE4251" w:rsidRPr="00A3774F" w:rsidRDefault="00B04AD9" w:rsidP="00296B32">
      <w:pPr>
        <w:pStyle w:val="a0"/>
      </w:pPr>
      <w:r>
        <w:t xml:space="preserve">реализовать </w:t>
      </w:r>
      <w:r w:rsidRPr="00B04AD9">
        <w:t>возможность сохранения и повторного использования составленных образов</w:t>
      </w:r>
      <w:r>
        <w:t>.</w:t>
      </w:r>
    </w:p>
    <w:p w14:paraId="52EDEC11" w14:textId="3164E5F8" w:rsidR="00A52CF3" w:rsidRPr="00AB04F6" w:rsidRDefault="00847368" w:rsidP="00847368">
      <w:pPr>
        <w:pStyle w:val="2"/>
      </w:pPr>
      <w:bookmarkStart w:id="8" w:name="_Toc181128062"/>
      <w:r w:rsidRPr="00AB04F6">
        <w:t>Сведения об участниках разработки</w:t>
      </w:r>
      <w:bookmarkEnd w:id="8"/>
    </w:p>
    <w:p w14:paraId="2928991C" w14:textId="2F0161F2" w:rsidR="00DA5E52" w:rsidRPr="00AB04F6" w:rsidRDefault="00DA5E52" w:rsidP="00DA5E52">
      <w:r w:rsidRPr="00AB04F6">
        <w:t>Исполнителем настоящего документа является студент Колледжа ФГБОУ ВО «Вятский государственный университет» учебной группы ИСПк-</w:t>
      </w:r>
      <w:r w:rsidR="00A3774F" w:rsidRPr="00AB04F6">
        <w:t>4</w:t>
      </w:r>
      <w:r w:rsidRPr="00AB04F6">
        <w:t xml:space="preserve">03-52-00 Носкова </w:t>
      </w:r>
      <w:r w:rsidR="00EE09C9" w:rsidRPr="00AB04F6">
        <w:t>Анастасия Владимировна</w:t>
      </w:r>
      <w:r w:rsidRPr="00AB04F6">
        <w:t>.</w:t>
      </w:r>
    </w:p>
    <w:p w14:paraId="1586879D" w14:textId="77777777" w:rsidR="00DA5E52" w:rsidRPr="00AB04F6" w:rsidRDefault="00DA5E52" w:rsidP="00DA5E52">
      <w:r w:rsidRPr="00AB04F6">
        <w:t>Заказчиком является коллектив преподавателей Колледжа ФГБОУ ВО «Вятский государственный университет» в составе:</w:t>
      </w:r>
    </w:p>
    <w:p w14:paraId="1DBFA0BB" w14:textId="6D9522E3" w:rsidR="00FE1A39" w:rsidRPr="00AB04F6" w:rsidRDefault="00AB04F6" w:rsidP="00561D4B">
      <w:pPr>
        <w:pStyle w:val="a0"/>
        <w:rPr>
          <w:rFonts w:eastAsiaTheme="majorEastAsia" w:cs="Times New Roman"/>
          <w:b/>
          <w:bCs/>
          <w:szCs w:val="36"/>
        </w:rPr>
      </w:pPr>
      <w:r w:rsidRPr="00AB04F6">
        <w:t>Долженкова Мария Львовна</w:t>
      </w:r>
      <w:r w:rsidR="007D2F6D">
        <w:t xml:space="preserve"> </w:t>
      </w:r>
      <w:r w:rsidR="00DA5E52" w:rsidRPr="00AB04F6">
        <w:t xml:space="preserve">– </w:t>
      </w:r>
      <w:r w:rsidR="007D2F6D">
        <w:t>преподаватель</w:t>
      </w:r>
      <w:r w:rsidR="00DA5E52" w:rsidRPr="00AB04F6">
        <w:t xml:space="preserve"> </w:t>
      </w:r>
      <w:r w:rsidRPr="00AB04F6">
        <w:t>УП.03.</w:t>
      </w:r>
    </w:p>
    <w:p w14:paraId="0A193ADC" w14:textId="524AE1A7" w:rsidR="00847368" w:rsidRPr="00191CFC" w:rsidRDefault="00847368" w:rsidP="00847368">
      <w:pPr>
        <w:pStyle w:val="2"/>
      </w:pPr>
      <w:bookmarkStart w:id="9" w:name="_Toc181128063"/>
      <w:r w:rsidRPr="00191CFC">
        <w:lastRenderedPageBreak/>
        <w:t>Сроки разработки</w:t>
      </w:r>
      <w:bookmarkEnd w:id="9"/>
    </w:p>
    <w:p w14:paraId="479628FE" w14:textId="77777777" w:rsidR="00B41B89" w:rsidRPr="00191CFC" w:rsidRDefault="00B41B89" w:rsidP="00C55266">
      <w:r w:rsidRPr="00191CFC">
        <w:t>Настоящая разработка должна быть выполнена в соответствие со следующими сроками:</w:t>
      </w:r>
    </w:p>
    <w:p w14:paraId="48654D19" w14:textId="261C2ED6" w:rsidR="00B41B89" w:rsidRPr="00191CFC" w:rsidRDefault="00B41B89" w:rsidP="00C55266">
      <w:r w:rsidRPr="00191CFC">
        <w:t xml:space="preserve">Начало разработки: </w:t>
      </w:r>
      <w:r w:rsidR="00A41123" w:rsidRPr="00D90647">
        <w:rPr>
          <w:highlight w:val="yellow"/>
        </w:rPr>
        <w:t>1</w:t>
      </w:r>
      <w:r w:rsidR="00191CFC" w:rsidRPr="00D90647">
        <w:rPr>
          <w:highlight w:val="yellow"/>
        </w:rPr>
        <w:t>8</w:t>
      </w:r>
      <w:r w:rsidRPr="00D90647">
        <w:rPr>
          <w:highlight w:val="yellow"/>
        </w:rPr>
        <w:t>.09.202</w:t>
      </w:r>
      <w:r w:rsidR="00191CFC" w:rsidRPr="00D90647">
        <w:rPr>
          <w:highlight w:val="yellow"/>
        </w:rPr>
        <w:t>5</w:t>
      </w:r>
      <w:r w:rsidRPr="00D90647">
        <w:rPr>
          <w:highlight w:val="yellow"/>
        </w:rPr>
        <w:t>.</w:t>
      </w:r>
    </w:p>
    <w:p w14:paraId="078E4883" w14:textId="39627B60" w:rsidR="00B41B89" w:rsidRPr="00191CFC" w:rsidRDefault="00B41B89" w:rsidP="00C55266">
      <w:r w:rsidRPr="00191CFC">
        <w:t>Конец разработки:</w:t>
      </w:r>
      <w:r w:rsidR="003D5EB2" w:rsidRPr="00191CFC">
        <w:t xml:space="preserve"> </w:t>
      </w:r>
      <w:r w:rsidR="00191CFC" w:rsidRPr="00191CFC">
        <w:rPr>
          <w:highlight w:val="yellow"/>
        </w:rPr>
        <w:t>ЧЧ</w:t>
      </w:r>
      <w:r w:rsidR="00E65824" w:rsidRPr="008D14E3">
        <w:rPr>
          <w:highlight w:val="yellow"/>
        </w:rPr>
        <w:t>.</w:t>
      </w:r>
      <w:r w:rsidR="00191CFC" w:rsidRPr="008D14E3">
        <w:rPr>
          <w:highlight w:val="yellow"/>
        </w:rPr>
        <w:t>11</w:t>
      </w:r>
      <w:r w:rsidR="00E65824" w:rsidRPr="008D14E3">
        <w:rPr>
          <w:highlight w:val="yellow"/>
        </w:rPr>
        <w:t>.202</w:t>
      </w:r>
      <w:r w:rsidR="00191CFC" w:rsidRPr="008D14E3">
        <w:rPr>
          <w:highlight w:val="yellow"/>
        </w:rPr>
        <w:t>5</w:t>
      </w:r>
      <w:r w:rsidR="00E65824" w:rsidRPr="008D14E3">
        <w:rPr>
          <w:highlight w:val="yellow"/>
        </w:rPr>
        <w:t>.</w:t>
      </w:r>
    </w:p>
    <w:p w14:paraId="65EBEE70" w14:textId="7A329168" w:rsidR="00847368" w:rsidRPr="00191CFC" w:rsidRDefault="00847368" w:rsidP="00847368">
      <w:pPr>
        <w:pStyle w:val="2"/>
      </w:pPr>
      <w:bookmarkStart w:id="10" w:name="_Toc181128064"/>
      <w:r w:rsidRPr="00191CFC">
        <w:t>Назначение разработки</w:t>
      </w:r>
      <w:bookmarkEnd w:id="10"/>
    </w:p>
    <w:p w14:paraId="2723FDD0" w14:textId="08477C64" w:rsidR="00B8087B" w:rsidRPr="00191CFC" w:rsidRDefault="00B8087B" w:rsidP="00B8087B">
      <w:r w:rsidRPr="00191CFC">
        <w:t>В данном разделе настоящего технического задания описаны функциональное и эксплуатационное назначение разрабатываемой</w:t>
      </w:r>
      <w:r w:rsidR="00191CFC" w:rsidRPr="00191CFC">
        <w:t xml:space="preserve"> ПО</w:t>
      </w:r>
      <w:r w:rsidRPr="00191CFC">
        <w:t>.</w:t>
      </w:r>
    </w:p>
    <w:p w14:paraId="36C857FC" w14:textId="6F1C3802" w:rsidR="00D46638" w:rsidRPr="0035231E" w:rsidRDefault="00D46638" w:rsidP="00D46638">
      <w:pPr>
        <w:pStyle w:val="3"/>
      </w:pPr>
      <w:bookmarkStart w:id="11" w:name="_Toc179550328"/>
      <w:bookmarkStart w:id="12" w:name="_Toc181128065"/>
      <w:r w:rsidRPr="0035231E">
        <w:t>Функциональное назначение</w:t>
      </w:r>
      <w:bookmarkEnd w:id="11"/>
      <w:bookmarkEnd w:id="12"/>
    </w:p>
    <w:p w14:paraId="6BB0A515" w14:textId="58ABC5D2" w:rsidR="00666CE4" w:rsidRPr="00E76161" w:rsidRDefault="0029770A" w:rsidP="00666CE4">
      <w:pPr>
        <w:rPr>
          <w:highlight w:val="yellow"/>
        </w:rPr>
      </w:pPr>
      <w:r w:rsidRPr="0029770A">
        <w:t>Основная функция системы – поддержка виртуального гардероба, классификация одежды и формирование рекомендаций. Система позволяет добавлять, редактировать и удалять информацию о вещах (фото, тип, цвет, стиль), определять категорию и сезонность одежды, а также подбирать комплекты одежды в зависимости от выбранной цели пользователя и погодных условий.</w:t>
      </w:r>
    </w:p>
    <w:p w14:paraId="57C98E89" w14:textId="77777777" w:rsidR="00666CE4" w:rsidRPr="0035231E" w:rsidRDefault="00666CE4" w:rsidP="00666CE4">
      <w:pPr>
        <w:pStyle w:val="3"/>
      </w:pPr>
      <w:bookmarkStart w:id="13" w:name="_Toc179550329"/>
      <w:bookmarkStart w:id="14" w:name="_Toc181128066"/>
      <w:r w:rsidRPr="0035231E">
        <w:t>Эксплуатационное назначение</w:t>
      </w:r>
      <w:bookmarkEnd w:id="13"/>
      <w:bookmarkEnd w:id="14"/>
    </w:p>
    <w:p w14:paraId="5BC01924" w14:textId="46251C9C" w:rsidR="005D1977" w:rsidRDefault="005D1977" w:rsidP="005D1977">
      <w:bookmarkStart w:id="15" w:name="_Toc181128067"/>
      <w:r>
        <w:t xml:space="preserve">ПО предназначено для индивидуальных пользователей, которые хотят организовать свой гардероб и </w:t>
      </w:r>
      <w:r w:rsidR="00D73BC0">
        <w:t xml:space="preserve">получать </w:t>
      </w:r>
      <w:r>
        <w:t>рекомендации</w:t>
      </w:r>
      <w:r w:rsidR="00D73BC0">
        <w:t xml:space="preserve"> по</w:t>
      </w:r>
      <w:r w:rsidR="0029770A">
        <w:t xml:space="preserve"> подбору образов на события</w:t>
      </w:r>
      <w:r>
        <w:t>.</w:t>
      </w:r>
    </w:p>
    <w:p w14:paraId="41CED6DE" w14:textId="46A915DF" w:rsidR="00592879" w:rsidRPr="00B848B3" w:rsidRDefault="00E61B22" w:rsidP="00E61B22">
      <w:pPr>
        <w:pStyle w:val="1"/>
      </w:pPr>
      <w:r w:rsidRPr="00B848B3">
        <w:lastRenderedPageBreak/>
        <w:t>О</w:t>
      </w:r>
      <w:r w:rsidR="00FC6AE0" w:rsidRPr="00B848B3">
        <w:t>писание</w:t>
      </w:r>
      <w:r w:rsidRPr="00B848B3">
        <w:t xml:space="preserve"> предметной области</w:t>
      </w:r>
      <w:bookmarkEnd w:id="15"/>
    </w:p>
    <w:p w14:paraId="333E5ADE" w14:textId="77777777" w:rsidR="00C01747" w:rsidRDefault="00C01747" w:rsidP="00B848B3">
      <w:pPr>
        <w:rPr>
          <w:highlight w:val="yellow"/>
        </w:rPr>
      </w:pPr>
      <w:r w:rsidRPr="00C01747">
        <w:t xml:space="preserve">История информационных систем, связанных с организацией гардероба, началась с первых мобильных приложений начала 2010-х годов. Одним из самых ранних решений считается </w:t>
      </w:r>
      <w:proofErr w:type="spellStart"/>
      <w:r w:rsidRPr="00C01747">
        <w:t>Stylebook</w:t>
      </w:r>
      <w:proofErr w:type="spellEnd"/>
      <w:r w:rsidRPr="00C01747">
        <w:t xml:space="preserve"> (выпущено в 2009 году на </w:t>
      </w:r>
      <w:proofErr w:type="spellStart"/>
      <w:r w:rsidRPr="00C01747">
        <w:t>iOS</w:t>
      </w:r>
      <w:proofErr w:type="spellEnd"/>
      <w:r w:rsidRPr="00C01747">
        <w:t>), которое позволило пользователю фотографировать одежду, добавлять её в электронный каталог и вручную составлять образы. Приложение стало популярным благодаря своей простоте, но все действия — классификация, указание сезона, подбор вещей — выполнялись вручную.</w:t>
      </w:r>
      <w:r w:rsidRPr="00C01747">
        <w:rPr>
          <w:highlight w:val="yellow"/>
        </w:rPr>
        <w:t xml:space="preserve"> </w:t>
      </w:r>
    </w:p>
    <w:p w14:paraId="145334C1" w14:textId="50686B08" w:rsidR="00187EDE" w:rsidRDefault="00187EDE" w:rsidP="00B848B3">
      <w:r w:rsidRPr="00187EDE">
        <w:t xml:space="preserve">Примером следующего поколения подобных систем можно назвать </w:t>
      </w:r>
      <w:proofErr w:type="spellStart"/>
      <w:r w:rsidRPr="00187EDE">
        <w:t>Closet</w:t>
      </w:r>
      <w:proofErr w:type="spellEnd"/>
      <w:r w:rsidRPr="00187EDE">
        <w:t>+ (2010), которое также предоставляло функции виртуального шкафа, но расширяло возможности планирования — пользователь мог заранее составлять расписание, какую одежду он наденет в течение недели.</w:t>
      </w:r>
    </w:p>
    <w:p w14:paraId="62DA5EB1" w14:textId="4F6EE433" w:rsidR="00A346AC" w:rsidRDefault="00A346AC" w:rsidP="00B848B3">
      <w:r w:rsidRPr="00A346AC">
        <w:t xml:space="preserve">Начиная с середины 2010-х годов начали активно внедряться технологии компьютерного зрения. Появились приложения, способные автоматически определять категорию одежды на фотографии. Примером можно назвать сервис </w:t>
      </w:r>
      <w:proofErr w:type="spellStart"/>
      <w:r w:rsidRPr="00A346AC">
        <w:t>Cladwell</w:t>
      </w:r>
      <w:proofErr w:type="spellEnd"/>
      <w:r w:rsidRPr="00A346AC">
        <w:t>, который предлагал пользователю готовые образы на каждый день, исходя из загруженных вещей. Однако это решение работало с вещами из онлайн-каталогов</w:t>
      </w:r>
      <w:r>
        <w:t>, а не с вещами пользователя.</w:t>
      </w:r>
    </w:p>
    <w:p w14:paraId="3D9D6873" w14:textId="303D7BB9" w:rsidR="007B77D8" w:rsidRDefault="007B77D8" w:rsidP="00B848B3">
      <w:pPr>
        <w:rPr>
          <w:highlight w:val="yellow"/>
        </w:rPr>
      </w:pPr>
      <w:r w:rsidRPr="007B77D8">
        <w:t>Таким образом, эволюция подобных приложений прошла путь от простых «каталогов фотографий» до более интеллектуальных систем с элементами рекомендаций</w:t>
      </w:r>
      <w:r>
        <w:t>.</w:t>
      </w:r>
    </w:p>
    <w:p w14:paraId="4FE5B227" w14:textId="36D428B4" w:rsidR="00B848B3" w:rsidRDefault="00CB052C" w:rsidP="00B848B3">
      <w:r>
        <w:t>«П</w:t>
      </w:r>
      <w:r w:rsidRPr="00A3774F">
        <w:t>рограммное обеспечение для организации виртуального гардероба и подбора одежды</w:t>
      </w:r>
      <w:r w:rsidR="00B848B3">
        <w:t>» представляет собой программное решение, предназначенное для автоматизации процессов, связанных с хранением одежды пользователя и подбором образов. Она сочетает функции виртуального гардероба, интеллектуальной классификации одежды и системы рекомендаций.</w:t>
      </w:r>
    </w:p>
    <w:p w14:paraId="56373CB0" w14:textId="14A7F513" w:rsidR="00B848B3" w:rsidRDefault="00CB052C" w:rsidP="00B848B3">
      <w:r>
        <w:t>ПО</w:t>
      </w:r>
      <w:r w:rsidR="00B848B3">
        <w:t xml:space="preserve"> обеспечивает следующие возможности:</w:t>
      </w:r>
    </w:p>
    <w:p w14:paraId="0AFFCD23" w14:textId="2E34D558" w:rsidR="00B848B3" w:rsidRDefault="00B848B3" w:rsidP="008C2A4C">
      <w:pPr>
        <w:pStyle w:val="a0"/>
      </w:pPr>
      <w:r>
        <w:t>хранение и классификация вещей (категория, цвет, стиль, сезонность);</w:t>
      </w:r>
    </w:p>
    <w:p w14:paraId="0A264EF1" w14:textId="294680E8" w:rsidR="00B848B3" w:rsidRDefault="00B848B3" w:rsidP="008C2A4C">
      <w:pPr>
        <w:pStyle w:val="a0"/>
      </w:pPr>
      <w:r>
        <w:t>определение типа одежды и подходящей погоды (сезона);</w:t>
      </w:r>
    </w:p>
    <w:p w14:paraId="2E89F16C" w14:textId="154B2F3D" w:rsidR="00B848B3" w:rsidRDefault="00B848B3" w:rsidP="008C2A4C">
      <w:pPr>
        <w:pStyle w:val="a0"/>
      </w:pPr>
      <w:r>
        <w:t>формирование рекомендаций по выбору образа с учётом цели (собеседование, прогулка, спорт и др.);</w:t>
      </w:r>
    </w:p>
    <w:p w14:paraId="6FBADBC9" w14:textId="1EA2CAED" w:rsidR="00B848B3" w:rsidRDefault="00B848B3" w:rsidP="008C2A4C">
      <w:pPr>
        <w:pStyle w:val="a0"/>
      </w:pPr>
      <w:r>
        <w:t>интеграция с API погоды для исключения неподходящей одежды;</w:t>
      </w:r>
    </w:p>
    <w:p w14:paraId="320206D1" w14:textId="7882CBF4" w:rsidR="00B848B3" w:rsidRDefault="00B848B3" w:rsidP="008C2A4C">
      <w:pPr>
        <w:pStyle w:val="a0"/>
      </w:pPr>
      <w:r>
        <w:t>сохранение и отображение составленных образов.</w:t>
      </w:r>
    </w:p>
    <w:p w14:paraId="41552BA3" w14:textId="37A83BDC" w:rsidR="00B848B3" w:rsidRDefault="00B848B3" w:rsidP="00B848B3">
      <w:r>
        <w:t xml:space="preserve">Целевой аудиторией </w:t>
      </w:r>
      <w:r w:rsidR="00CB052C">
        <w:t>ПО</w:t>
      </w:r>
      <w:r>
        <w:t xml:space="preserve"> являются:</w:t>
      </w:r>
    </w:p>
    <w:p w14:paraId="43CCA138" w14:textId="587FD1AE" w:rsidR="00B848B3" w:rsidRDefault="00B848B3" w:rsidP="008C2A4C">
      <w:pPr>
        <w:pStyle w:val="a0"/>
      </w:pPr>
      <w:r>
        <w:t>индивидуальные пользователи, которые хотят оптимизировать выбор одежды;</w:t>
      </w:r>
    </w:p>
    <w:p w14:paraId="090AAEC8" w14:textId="41A44715" w:rsidR="00B848B3" w:rsidRDefault="00B848B3" w:rsidP="008C2A4C">
      <w:pPr>
        <w:pStyle w:val="a0"/>
      </w:pPr>
      <w:r>
        <w:t>студенты и молодёжь, активно использующие мобильные приложения для повседневных задач;</w:t>
      </w:r>
    </w:p>
    <w:p w14:paraId="537A7BB9" w14:textId="7E3B1E43" w:rsidR="00B848B3" w:rsidRDefault="00B848B3" w:rsidP="008C2A4C">
      <w:pPr>
        <w:pStyle w:val="a0"/>
      </w:pPr>
      <w:r>
        <w:t>любители моды, стремящиеся к организации своего гардероба.</w:t>
      </w:r>
    </w:p>
    <w:p w14:paraId="228F72B7" w14:textId="77777777" w:rsidR="00B848B3" w:rsidRDefault="00B848B3" w:rsidP="00B848B3">
      <w:r>
        <w:lastRenderedPageBreak/>
        <w:t>Пользователями системы в конечном счёте должны являться частные лица — владельцы смартфонов.</w:t>
      </w:r>
    </w:p>
    <w:p w14:paraId="6AF5C456" w14:textId="604CAD2B" w:rsidR="00AB2065" w:rsidRPr="00537C78" w:rsidRDefault="00D85DD7" w:rsidP="00B848B3">
      <w:r w:rsidRPr="00537C78">
        <w:t xml:space="preserve">В качестве </w:t>
      </w:r>
      <w:r w:rsidR="0022563C" w:rsidRPr="00537C78">
        <w:t xml:space="preserve">примеров </w:t>
      </w:r>
      <w:r w:rsidR="00537C78" w:rsidRPr="00537C78">
        <w:t>программного обеспечения для организации виртуального гардероба и подбора одежды</w:t>
      </w:r>
      <w:r w:rsidR="0022563C" w:rsidRPr="00537C78">
        <w:t xml:space="preserve"> произведен обзор </w:t>
      </w:r>
      <w:r w:rsidR="005F2D6B" w:rsidRPr="00537C78">
        <w:t>аналогов</w:t>
      </w:r>
      <w:r w:rsidR="00C642AF" w:rsidRPr="00537C78">
        <w:t>.</w:t>
      </w:r>
    </w:p>
    <w:p w14:paraId="535A3BEC" w14:textId="77777777" w:rsidR="005E79F0" w:rsidRPr="00E76161" w:rsidRDefault="005E79F0" w:rsidP="00AB2065">
      <w:pPr>
        <w:rPr>
          <w:highlight w:val="yellow"/>
        </w:rPr>
      </w:pPr>
    </w:p>
    <w:p w14:paraId="7179F6B3" w14:textId="77777777" w:rsidR="00AB2065" w:rsidRPr="004D068E" w:rsidRDefault="00AB2065" w:rsidP="00AB2065">
      <w:pPr>
        <w:rPr>
          <w:b/>
          <w:bCs/>
        </w:rPr>
      </w:pPr>
      <w:r w:rsidRPr="004D068E">
        <w:rPr>
          <w:b/>
          <w:bCs/>
        </w:rPr>
        <w:t>Обзор аналогов.</w:t>
      </w:r>
    </w:p>
    <w:p w14:paraId="6EFA1AC0" w14:textId="0F717ABA" w:rsidR="00AB2065" w:rsidRPr="00DB26D0" w:rsidRDefault="00DB26D0" w:rsidP="00AB2065">
      <w:r w:rsidRPr="00DB26D0">
        <w:t xml:space="preserve">ПО для виртуального гардероба </w:t>
      </w:r>
      <w:r w:rsidR="00AB2065" w:rsidRPr="00DB26D0">
        <w:t>имеет аналоги, каждый из которых обладает своими преимуществами и недостатками, которые необходимо учесть при разработке.</w:t>
      </w:r>
    </w:p>
    <w:p w14:paraId="55198E3E" w14:textId="77777777" w:rsidR="005A171E" w:rsidRDefault="005A171E" w:rsidP="00AB2065">
      <w:r w:rsidRPr="005A171E">
        <w:t xml:space="preserve">Аналог 1 – Приложение </w:t>
      </w:r>
      <w:proofErr w:type="spellStart"/>
      <w:r w:rsidRPr="005A171E">
        <w:t>Pureple</w:t>
      </w:r>
      <w:proofErr w:type="spellEnd"/>
    </w:p>
    <w:p w14:paraId="4BDAD589" w14:textId="27DC23D4" w:rsidR="005A171E" w:rsidRDefault="005A171E" w:rsidP="005A171E">
      <w:proofErr w:type="spellStart"/>
      <w:r w:rsidRPr="005A171E">
        <w:t>Pureple</w:t>
      </w:r>
      <w:proofErr w:type="spellEnd"/>
      <w:r w:rsidRPr="005A171E">
        <w:t xml:space="preserve"> </w:t>
      </w:r>
      <w:r w:rsidR="00A77FD9">
        <w:t>–</w:t>
      </w:r>
      <w:r w:rsidRPr="005A171E">
        <w:t xml:space="preserve"> одно из первых бесплатных мобильных приложений для создания виртуального гардероба. Пользователь может фотографировать одежду, добавлять её в каталог и вручную составлять образы. Интерфейс приложения представлен на рисунке 4.1.</w:t>
      </w:r>
    </w:p>
    <w:p w14:paraId="5E5B9442" w14:textId="7070AE7E" w:rsidR="00AB2065" w:rsidRPr="00E76161" w:rsidRDefault="00BC5331" w:rsidP="005A171E">
      <w:pPr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2DE315E1" wp14:editId="75A5AEB9">
            <wp:extent cx="2129818" cy="4733290"/>
            <wp:effectExtent l="0" t="0" r="3810" b="0"/>
            <wp:docPr id="1168618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187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5141" cy="476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9C43" w14:textId="7ADFCB55" w:rsidR="00AB2065" w:rsidRPr="00E76161" w:rsidRDefault="00AB2065" w:rsidP="00AB2065">
      <w:pPr>
        <w:pStyle w:val="a9"/>
        <w:rPr>
          <w:highlight w:val="yellow"/>
        </w:rPr>
      </w:pPr>
      <w:r w:rsidRPr="005A171E">
        <w:t xml:space="preserve">Рисунок 4.1 – Интерфейс </w:t>
      </w:r>
      <w:r w:rsidR="00242673" w:rsidRPr="005A171E">
        <w:t xml:space="preserve">программы </w:t>
      </w:r>
      <w:proofErr w:type="spellStart"/>
      <w:r w:rsidR="005A171E" w:rsidRPr="005A171E">
        <w:t>Pureple</w:t>
      </w:r>
      <w:proofErr w:type="spellEnd"/>
    </w:p>
    <w:p w14:paraId="07005FDC" w14:textId="77777777" w:rsidR="00BC5331" w:rsidRDefault="00BC5331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749EB2F1" w14:textId="702CF002" w:rsidR="00AB2065" w:rsidRPr="006F35C5" w:rsidRDefault="00AB2065" w:rsidP="00AB2065">
      <w:r w:rsidRPr="006F35C5">
        <w:lastRenderedPageBreak/>
        <w:t>К плюсам можно отнести:</w:t>
      </w:r>
    </w:p>
    <w:p w14:paraId="26935271" w14:textId="77777777" w:rsidR="00F40B2E" w:rsidRPr="006F35C5" w:rsidRDefault="00F40B2E" w:rsidP="003B520D">
      <w:pPr>
        <w:pStyle w:val="a0"/>
      </w:pPr>
      <w:r w:rsidRPr="006F35C5">
        <w:t xml:space="preserve">простое добавление вещей через камеру телефона; </w:t>
      </w:r>
    </w:p>
    <w:p w14:paraId="058ECD19" w14:textId="32B9FB03" w:rsidR="00D640AB" w:rsidRPr="006F35C5" w:rsidRDefault="00F40B2E" w:rsidP="003B520D">
      <w:pPr>
        <w:pStyle w:val="a0"/>
      </w:pPr>
      <w:r w:rsidRPr="006F35C5">
        <w:t>возможность составления образов вручную</w:t>
      </w:r>
      <w:r w:rsidR="00D640AB" w:rsidRPr="006F35C5">
        <w:t>;</w:t>
      </w:r>
    </w:p>
    <w:p w14:paraId="278A5E16" w14:textId="0BA08D4C" w:rsidR="00D640AB" w:rsidRPr="006F35C5" w:rsidRDefault="00AB302E" w:rsidP="003B520D">
      <w:pPr>
        <w:pStyle w:val="a0"/>
      </w:pPr>
      <w:r w:rsidRPr="006F35C5">
        <w:t>наличие базовых категорий одежды</w:t>
      </w:r>
      <w:r w:rsidR="00D640AB" w:rsidRPr="006F35C5">
        <w:t>.</w:t>
      </w:r>
    </w:p>
    <w:p w14:paraId="03A39B90" w14:textId="77777777" w:rsidR="00AB2065" w:rsidRPr="006F35C5" w:rsidRDefault="00AB2065" w:rsidP="00AB2065">
      <w:r w:rsidRPr="006F35C5">
        <w:t>К минусам можно отнести:</w:t>
      </w:r>
    </w:p>
    <w:p w14:paraId="1E54A290" w14:textId="1B6E35B4" w:rsidR="00AB2065" w:rsidRPr="006F35C5" w:rsidRDefault="00AB302E" w:rsidP="003B520D">
      <w:pPr>
        <w:pStyle w:val="a0"/>
      </w:pPr>
      <w:r w:rsidRPr="006F35C5">
        <w:t>отсутствие автоматической классификации — пользователь должен вручную указывать категорию и свойства вещи</w:t>
      </w:r>
      <w:r w:rsidR="00927FE8" w:rsidRPr="006F35C5">
        <w:t>;</w:t>
      </w:r>
    </w:p>
    <w:p w14:paraId="527B8564" w14:textId="39DF1464" w:rsidR="00F27F96" w:rsidRPr="006F35C5" w:rsidRDefault="00AB302E" w:rsidP="003B520D">
      <w:pPr>
        <w:pStyle w:val="a0"/>
      </w:pPr>
      <w:r w:rsidRPr="006F35C5">
        <w:t>рекомендации носят общий характер и не учитывают цели использования</w:t>
      </w:r>
      <w:r w:rsidR="00801BD6" w:rsidRPr="006F35C5">
        <w:t>;</w:t>
      </w:r>
    </w:p>
    <w:p w14:paraId="16D3170C" w14:textId="3B3DAAF5" w:rsidR="00801BD6" w:rsidRPr="006F35C5" w:rsidRDefault="006F35C5" w:rsidP="003B520D">
      <w:pPr>
        <w:pStyle w:val="a0"/>
      </w:pPr>
      <w:r w:rsidRPr="006F35C5">
        <w:t>нет интеграции с погодой.</w:t>
      </w:r>
    </w:p>
    <w:p w14:paraId="52CB98F9" w14:textId="77777777" w:rsidR="002A63EA" w:rsidRPr="00E76161" w:rsidRDefault="002A63EA">
      <w:pPr>
        <w:spacing w:before="0" w:after="200" w:line="276" w:lineRule="auto"/>
        <w:ind w:firstLine="0"/>
        <w:contextualSpacing w:val="0"/>
        <w:jc w:val="left"/>
        <w:rPr>
          <w:highlight w:val="yellow"/>
        </w:rPr>
      </w:pPr>
      <w:r w:rsidRPr="00E76161">
        <w:rPr>
          <w:highlight w:val="yellow"/>
        </w:rPr>
        <w:br w:type="page"/>
      </w:r>
    </w:p>
    <w:p w14:paraId="2FED30A0" w14:textId="6E8E3D43" w:rsidR="00AB2065" w:rsidRPr="00EC17A0" w:rsidRDefault="00AB2065" w:rsidP="00AB2065">
      <w:r w:rsidRPr="00EC17A0">
        <w:lastRenderedPageBreak/>
        <w:t xml:space="preserve">Аналог 2 – </w:t>
      </w:r>
      <w:r w:rsidR="00152DE8" w:rsidRPr="00EC17A0">
        <w:t xml:space="preserve">Приложение Smart </w:t>
      </w:r>
      <w:proofErr w:type="spellStart"/>
      <w:r w:rsidR="00152DE8" w:rsidRPr="00EC17A0">
        <w:t>Closet</w:t>
      </w:r>
      <w:proofErr w:type="spellEnd"/>
    </w:p>
    <w:p w14:paraId="396F3A73" w14:textId="280F14C8" w:rsidR="00AB2065" w:rsidRPr="00A51F32" w:rsidRDefault="00EC17A0" w:rsidP="00AB2065">
      <w:r>
        <w:t>М</w:t>
      </w:r>
      <w:r w:rsidR="00A51F32" w:rsidRPr="00A51F32">
        <w:t>обильное приложение, позволяющее хранить одежду в электронном шкафу и планировать комплекты. Интерфейс программы представлен на рисунке 4.2.</w:t>
      </w:r>
    </w:p>
    <w:p w14:paraId="66B8BCB1" w14:textId="44D1DB2C" w:rsidR="00AB2065" w:rsidRPr="00A51F32" w:rsidRDefault="00B5489E" w:rsidP="00AB2065">
      <w:pPr>
        <w:ind w:firstLine="0"/>
        <w:jc w:val="center"/>
      </w:pPr>
      <w:r w:rsidRPr="00B5489E">
        <w:rPr>
          <w:noProof/>
        </w:rPr>
        <w:drawing>
          <wp:inline distT="0" distB="0" distL="0" distR="0" wp14:anchorId="41D2132E" wp14:editId="08779676">
            <wp:extent cx="2269264" cy="4884419"/>
            <wp:effectExtent l="0" t="0" r="0" b="0"/>
            <wp:docPr id="47568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83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8447" cy="490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BDD2" w14:textId="759F2692" w:rsidR="00AB2065" w:rsidRPr="00A51F32" w:rsidRDefault="00AB2065" w:rsidP="00AB2065">
      <w:pPr>
        <w:pStyle w:val="a9"/>
      </w:pPr>
      <w:r w:rsidRPr="00A51F32">
        <w:t xml:space="preserve">Рисунок 4.2 – Интерфейс </w:t>
      </w:r>
      <w:r w:rsidR="00EC17A0">
        <w:t>п</w:t>
      </w:r>
      <w:r w:rsidR="00EC17A0" w:rsidRPr="00EC17A0">
        <w:t>риложени</w:t>
      </w:r>
      <w:r w:rsidR="00EC17A0">
        <w:t>я</w:t>
      </w:r>
      <w:r w:rsidR="00EC17A0" w:rsidRPr="00EC17A0">
        <w:t xml:space="preserve"> Smart </w:t>
      </w:r>
      <w:proofErr w:type="spellStart"/>
      <w:r w:rsidR="00EC17A0" w:rsidRPr="00EC17A0">
        <w:t>Closet</w:t>
      </w:r>
      <w:proofErr w:type="spellEnd"/>
    </w:p>
    <w:p w14:paraId="211E143B" w14:textId="77777777" w:rsidR="00AB2065" w:rsidRPr="00A51F32" w:rsidRDefault="00AB2065" w:rsidP="00AB2065">
      <w:r w:rsidRPr="00A51F32">
        <w:t>К плюсам можно отнести:</w:t>
      </w:r>
    </w:p>
    <w:p w14:paraId="19FAE757" w14:textId="2DDDA9B8" w:rsidR="00AB2065" w:rsidRPr="00A51F32" w:rsidRDefault="00315A21" w:rsidP="003B520D">
      <w:pPr>
        <w:pStyle w:val="a0"/>
      </w:pPr>
      <w:r w:rsidRPr="00315A21">
        <w:t>возможность заранее планировать образы на неделю;</w:t>
      </w:r>
    </w:p>
    <w:p w14:paraId="4989A828" w14:textId="06C4E496" w:rsidR="00AB2065" w:rsidRPr="00A51F32" w:rsidRDefault="00315A21" w:rsidP="003B520D">
      <w:pPr>
        <w:pStyle w:val="a0"/>
      </w:pPr>
      <w:r w:rsidRPr="00315A21">
        <w:t>наличие календаря для планирования носки одежды</w:t>
      </w:r>
      <w:r w:rsidR="00AB2065" w:rsidRPr="00A51F32">
        <w:t>;</w:t>
      </w:r>
    </w:p>
    <w:p w14:paraId="4104DF2C" w14:textId="1780AFD3" w:rsidR="00AB2065" w:rsidRPr="00A51F32" w:rsidRDefault="00D73357" w:rsidP="003B520D">
      <w:pPr>
        <w:pStyle w:val="a0"/>
      </w:pPr>
      <w:r w:rsidRPr="00D73357">
        <w:t>сохранение и просмотр коллекций одежды</w:t>
      </w:r>
      <w:r w:rsidR="00AB2065" w:rsidRPr="00A51F32">
        <w:t>.</w:t>
      </w:r>
    </w:p>
    <w:p w14:paraId="72F27040" w14:textId="77777777" w:rsidR="00AB2065" w:rsidRPr="00A51F32" w:rsidRDefault="00AB2065" w:rsidP="00AB2065">
      <w:r w:rsidRPr="00A51F32">
        <w:t>К минусам можно отнести:</w:t>
      </w:r>
    </w:p>
    <w:p w14:paraId="3D8763A7" w14:textId="3A89850A" w:rsidR="00E30E18" w:rsidRPr="00A51F32" w:rsidRDefault="00D73357" w:rsidP="00E30E18">
      <w:pPr>
        <w:pStyle w:val="a0"/>
      </w:pPr>
      <w:r>
        <w:t>отсутствие рекомендаций</w:t>
      </w:r>
      <w:r w:rsidR="00E30E18" w:rsidRPr="00A51F32">
        <w:t>;</w:t>
      </w:r>
    </w:p>
    <w:p w14:paraId="1817D24A" w14:textId="17227B72" w:rsidR="00AB2065" w:rsidRPr="00A51F32" w:rsidRDefault="00A85D82" w:rsidP="003B520D">
      <w:pPr>
        <w:pStyle w:val="a0"/>
      </w:pPr>
      <w:r w:rsidRPr="00A85D82">
        <w:t>классификация одежды требует ручного ввода</w:t>
      </w:r>
      <w:r w:rsidR="00AB2065" w:rsidRPr="00A51F32">
        <w:t>;</w:t>
      </w:r>
    </w:p>
    <w:p w14:paraId="2B19AC58" w14:textId="559B8C4D" w:rsidR="00AB2065" w:rsidRPr="00A51F32" w:rsidRDefault="00A85D82" w:rsidP="003B520D">
      <w:pPr>
        <w:pStyle w:val="a0"/>
      </w:pPr>
      <w:r w:rsidRPr="00A85D82">
        <w:t>система не анализирует погодные условия</w:t>
      </w:r>
      <w:r w:rsidR="00AB2065" w:rsidRPr="00A51F32">
        <w:t>.</w:t>
      </w:r>
    </w:p>
    <w:p w14:paraId="064F456C" w14:textId="77777777" w:rsidR="00C71BDB" w:rsidRPr="00E76161" w:rsidRDefault="00C71BDB">
      <w:pPr>
        <w:spacing w:before="0" w:after="200" w:line="276" w:lineRule="auto"/>
        <w:ind w:firstLine="0"/>
        <w:contextualSpacing w:val="0"/>
        <w:jc w:val="left"/>
        <w:rPr>
          <w:highlight w:val="yellow"/>
        </w:rPr>
      </w:pPr>
      <w:r w:rsidRPr="00E76161">
        <w:rPr>
          <w:highlight w:val="yellow"/>
        </w:rPr>
        <w:br w:type="page"/>
      </w:r>
    </w:p>
    <w:p w14:paraId="12F56F42" w14:textId="47B39698" w:rsidR="00AB2065" w:rsidRPr="00A359E6" w:rsidRDefault="00AB2065" w:rsidP="00AB2065">
      <w:r w:rsidRPr="00A359E6">
        <w:lastRenderedPageBreak/>
        <w:t xml:space="preserve">Аналог 3 – </w:t>
      </w:r>
      <w:r w:rsidR="0022637F" w:rsidRPr="0022637F">
        <w:t xml:space="preserve">Приложение </w:t>
      </w:r>
      <w:proofErr w:type="spellStart"/>
      <w:r w:rsidR="00356E53" w:rsidRPr="00356E53">
        <w:t>OpenWardrobe</w:t>
      </w:r>
      <w:proofErr w:type="spellEnd"/>
    </w:p>
    <w:p w14:paraId="6CB9EECC" w14:textId="1D51F0AF" w:rsidR="00AB2065" w:rsidRPr="00A359E6" w:rsidRDefault="00356E53" w:rsidP="00AB2065">
      <w:r>
        <w:t>П</w:t>
      </w:r>
      <w:r w:rsidRPr="00356E53">
        <w:t>риложение, которое позволяет быстро оцифровывать гардероб и планировать образы. Оно предлагает инструменты AI для удаления фона, классификации одежды по цвету, стилю и назначению</w:t>
      </w:r>
      <w:r w:rsidR="00A77FD9" w:rsidRPr="00A77FD9">
        <w:t>. Интерфейс программы представлен на рисунке 4.3</w:t>
      </w:r>
      <w:r w:rsidR="00AB2065" w:rsidRPr="00A359E6">
        <w:t>.</w:t>
      </w:r>
    </w:p>
    <w:p w14:paraId="2265439D" w14:textId="3E350FB1" w:rsidR="00AB2065" w:rsidRPr="005C5C37" w:rsidRDefault="008E501D" w:rsidP="00AB2065">
      <w:pPr>
        <w:ind w:firstLine="0"/>
        <w:jc w:val="center"/>
      </w:pPr>
      <w:r>
        <w:rPr>
          <w:noProof/>
        </w:rPr>
        <w:drawing>
          <wp:inline distT="0" distB="0" distL="0" distR="0" wp14:anchorId="6359129C" wp14:editId="1B53D74B">
            <wp:extent cx="1996332" cy="4320000"/>
            <wp:effectExtent l="0" t="0" r="4445" b="4445"/>
            <wp:docPr id="947929267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33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9BA1" w14:textId="221133C9" w:rsidR="00AB2065" w:rsidRPr="005C5C37" w:rsidRDefault="00AB2065" w:rsidP="00AB2065">
      <w:pPr>
        <w:pStyle w:val="a9"/>
      </w:pPr>
      <w:r w:rsidRPr="005C5C37">
        <w:t xml:space="preserve">Рисунок 4.3 – Интерфейс </w:t>
      </w:r>
      <w:proofErr w:type="spellStart"/>
      <w:r w:rsidR="00E570AD" w:rsidRPr="00356E53">
        <w:t>OpenWardrobe</w:t>
      </w:r>
      <w:proofErr w:type="spellEnd"/>
    </w:p>
    <w:p w14:paraId="1A622ECE" w14:textId="77777777" w:rsidR="00AB2065" w:rsidRPr="005C5C37" w:rsidRDefault="00AB2065" w:rsidP="00AB2065">
      <w:r w:rsidRPr="005C5C37">
        <w:t>К плюсам относятся:</w:t>
      </w:r>
    </w:p>
    <w:p w14:paraId="56A9BFF8" w14:textId="510119A1" w:rsidR="00371152" w:rsidRPr="005C5C37" w:rsidRDefault="00A359E6" w:rsidP="00371152">
      <w:pPr>
        <w:pStyle w:val="a0"/>
      </w:pPr>
      <w:r w:rsidRPr="005C5C37">
        <w:t xml:space="preserve">при загрузке </w:t>
      </w:r>
      <w:r w:rsidR="005C5C37" w:rsidRPr="005C5C37">
        <w:t>фотоприложение</w:t>
      </w:r>
      <w:r w:rsidRPr="005C5C37">
        <w:t xml:space="preserve"> автоматически пытается определить категорию, цвет, стиль, удалить фон</w:t>
      </w:r>
      <w:r w:rsidR="00076CAC" w:rsidRPr="005C5C37">
        <w:t>;</w:t>
      </w:r>
    </w:p>
    <w:p w14:paraId="5A6598CB" w14:textId="35997CEF" w:rsidR="00385BA1" w:rsidRPr="005C5C37" w:rsidRDefault="004B70E5" w:rsidP="00764F9D">
      <w:pPr>
        <w:pStyle w:val="a0"/>
      </w:pPr>
      <w:r w:rsidRPr="005C5C37">
        <w:t>можно составлять образы, планировать наряды на события, указывать назначение образа.</w:t>
      </w:r>
    </w:p>
    <w:p w14:paraId="402927CD" w14:textId="77777777" w:rsidR="00AB2065" w:rsidRPr="00807B2C" w:rsidRDefault="00AB2065" w:rsidP="00371152">
      <w:pPr>
        <w:pStyle w:val="a0"/>
        <w:numPr>
          <w:ilvl w:val="0"/>
          <w:numId w:val="0"/>
        </w:numPr>
        <w:ind w:left="851"/>
      </w:pPr>
      <w:r w:rsidRPr="00807B2C">
        <w:t>К минусам относятся:</w:t>
      </w:r>
    </w:p>
    <w:p w14:paraId="573B7AF6" w14:textId="1C493862" w:rsidR="00371152" w:rsidRPr="00807B2C" w:rsidRDefault="00EA1C6D" w:rsidP="00371152">
      <w:pPr>
        <w:pStyle w:val="a0"/>
      </w:pPr>
      <w:r w:rsidRPr="00807B2C">
        <w:t>автоматическое удаление фона у одежды работает нестабильно</w:t>
      </w:r>
      <w:r w:rsidR="00477E41" w:rsidRPr="00807B2C">
        <w:t>;</w:t>
      </w:r>
    </w:p>
    <w:p w14:paraId="1F74FE57" w14:textId="07EAE8BE" w:rsidR="00807B2C" w:rsidRPr="00807B2C" w:rsidRDefault="00EA1C6D" w:rsidP="00807B2C">
      <w:pPr>
        <w:pStyle w:val="a0"/>
      </w:pPr>
      <w:r w:rsidRPr="00807B2C">
        <w:t>генерируются простые случайные комбинации, без учёта совместимости цветов</w:t>
      </w:r>
      <w:r w:rsidR="00E124BE" w:rsidRPr="00807B2C">
        <w:t>.</w:t>
      </w:r>
    </w:p>
    <w:p w14:paraId="124BA450" w14:textId="77777777" w:rsidR="00807B2C" w:rsidRPr="00807B2C" w:rsidRDefault="00807B2C" w:rsidP="00807B2C">
      <w:r w:rsidRPr="00807B2C">
        <w:t xml:space="preserve">В результате анализа существующих приложений-органайзеров гардероба можно отметить, что, несмотря на разнообразие решений, они обладают общими недостатками. Во-первых, пользователю часто приходится вручную указывать множество характеристик одежды (тип, цвет, </w:t>
      </w:r>
      <w:r w:rsidRPr="00807B2C">
        <w:lastRenderedPageBreak/>
        <w:t>сезон), что делает процесс добавления вещей долгим и неудобным. Во-вторых, рекомендации формируются на примитивном уровне — чаще всего случайным образом и без учёта цели пользователя (например, деловая встреча или спорт), а также без связи с погодными условиями. Эти ключевые ограничения значительно снижают практическую ценность подобных систем.</w:t>
      </w:r>
    </w:p>
    <w:p w14:paraId="7AEB3E3E" w14:textId="77777777" w:rsidR="00807B2C" w:rsidRPr="00807B2C" w:rsidRDefault="00807B2C" w:rsidP="00807B2C">
      <w:r w:rsidRPr="00807B2C">
        <w:t>Разрабатываемая информационная система «Умный гардероб» будет учитывать данные недостатки и обеспечит автоматическую классификацию одежды по фото, а также интеллектуальный подбор образов с учётом целей и погодных условий. Благодаря этому пользователь получит более точные и удобные рекомендации, а работа с гардеробом станет значительно проще.</w:t>
      </w:r>
    </w:p>
    <w:p w14:paraId="3B17952F" w14:textId="469BD8B5" w:rsidR="00AB2065" w:rsidRPr="00EC357F" w:rsidRDefault="00AB2065" w:rsidP="008707FA">
      <w:pPr>
        <w:rPr>
          <w:highlight w:val="yellow"/>
        </w:rPr>
      </w:pPr>
    </w:p>
    <w:p w14:paraId="092F632B" w14:textId="6B5C7B5B" w:rsidR="00E61B22" w:rsidRPr="00445651" w:rsidRDefault="00E61B22" w:rsidP="00E61B22">
      <w:pPr>
        <w:pStyle w:val="1"/>
      </w:pPr>
      <w:bookmarkStart w:id="16" w:name="_Toc181128068"/>
      <w:r w:rsidRPr="00445651">
        <w:lastRenderedPageBreak/>
        <w:t>Требования к результатам разработки</w:t>
      </w:r>
      <w:bookmarkEnd w:id="16"/>
    </w:p>
    <w:p w14:paraId="7248FF12" w14:textId="659D48E1" w:rsidR="005179A9" w:rsidRPr="00445651" w:rsidRDefault="005179A9" w:rsidP="005179A9">
      <w:r w:rsidRPr="00445651">
        <w:t>В настоящем разделе указываются требования, которым должны соответствовать результаты разработки.</w:t>
      </w:r>
    </w:p>
    <w:p w14:paraId="00EA1178" w14:textId="5FA7F07A" w:rsidR="001D3FB1" w:rsidRPr="00445651" w:rsidRDefault="00AA50F6" w:rsidP="00AA50F6">
      <w:pPr>
        <w:pStyle w:val="2"/>
      </w:pPr>
      <w:bookmarkStart w:id="17" w:name="_Toc181128069"/>
      <w:r w:rsidRPr="00445651">
        <w:t>Требования к функци</w:t>
      </w:r>
      <w:r w:rsidR="000E06F3" w:rsidRPr="00445651">
        <w:t>ональным характеристикам</w:t>
      </w:r>
      <w:bookmarkEnd w:id="17"/>
    </w:p>
    <w:p w14:paraId="723EF3DB" w14:textId="77777777" w:rsidR="00B86F81" w:rsidRPr="00445651" w:rsidRDefault="00B86F81" w:rsidP="00B86F81">
      <w:r w:rsidRPr="00445651">
        <w:t>Система должна обеспечивать следующие основные функции:</w:t>
      </w:r>
    </w:p>
    <w:p w14:paraId="741E04AD" w14:textId="4800EC3F" w:rsidR="00B86F81" w:rsidRPr="005B208E" w:rsidRDefault="003B4057" w:rsidP="00B86F81">
      <w:pPr>
        <w:pStyle w:val="a0"/>
      </w:pPr>
      <w:r w:rsidRPr="005B208E">
        <w:t>управление гардеробом</w:t>
      </w:r>
      <w:r w:rsidR="00B86F81" w:rsidRPr="005B208E">
        <w:t>:</w:t>
      </w:r>
    </w:p>
    <w:p w14:paraId="3EA6653F" w14:textId="4D3765B4" w:rsidR="00B86F81" w:rsidRPr="005B208E" w:rsidRDefault="00645565" w:rsidP="00B86F81">
      <w:pPr>
        <w:pStyle w:val="vguList2"/>
      </w:pPr>
      <w:r w:rsidRPr="005B208E">
        <w:t>загрузка фотографий одежды пользователем</w:t>
      </w:r>
      <w:r w:rsidR="00B86F81" w:rsidRPr="005B208E">
        <w:t>;</w:t>
      </w:r>
    </w:p>
    <w:p w14:paraId="1086FA3B" w14:textId="781F00E7" w:rsidR="00B86F81" w:rsidRPr="005B208E" w:rsidRDefault="00645565" w:rsidP="00B86F81">
      <w:pPr>
        <w:pStyle w:val="vguList2"/>
      </w:pPr>
      <w:r w:rsidRPr="005B208E">
        <w:t>хранение данных о вещах в электронной базе</w:t>
      </w:r>
      <w:r w:rsidR="00B86F81" w:rsidRPr="005B208E">
        <w:t>;</w:t>
      </w:r>
    </w:p>
    <w:p w14:paraId="253A62D5" w14:textId="051C462B" w:rsidR="00B86F81" w:rsidRPr="005B208E" w:rsidRDefault="00645565" w:rsidP="00B86F81">
      <w:pPr>
        <w:pStyle w:val="vguList2"/>
      </w:pPr>
      <w:r w:rsidRPr="005B208E">
        <w:t>возможность редактирования и удаления вещей</w:t>
      </w:r>
      <w:r w:rsidR="00B86F81" w:rsidRPr="005B208E">
        <w:t>.</w:t>
      </w:r>
    </w:p>
    <w:p w14:paraId="4BEE3E19" w14:textId="4CF5B008" w:rsidR="00B86F81" w:rsidRPr="005B208E" w:rsidRDefault="005B208E" w:rsidP="00B86F81">
      <w:pPr>
        <w:pStyle w:val="a0"/>
      </w:pPr>
      <w:r w:rsidRPr="005B208E">
        <w:t>к</w:t>
      </w:r>
      <w:r w:rsidR="00645565" w:rsidRPr="005B208E">
        <w:t>лассификация одежды</w:t>
      </w:r>
      <w:r w:rsidR="00B86F81" w:rsidRPr="005B208E">
        <w:t>: </w:t>
      </w:r>
    </w:p>
    <w:p w14:paraId="0DD1322E" w14:textId="7526C95D" w:rsidR="00B86F81" w:rsidRPr="005B208E" w:rsidRDefault="005B208E" w:rsidP="00B86F81">
      <w:pPr>
        <w:pStyle w:val="vguList2"/>
      </w:pPr>
      <w:r w:rsidRPr="005B208E">
        <w:t>определение типа одежды</w:t>
      </w:r>
      <w:r w:rsidR="00B86F81" w:rsidRPr="005B208E">
        <w:t>;</w:t>
      </w:r>
    </w:p>
    <w:p w14:paraId="2D7ED42C" w14:textId="646A7E85" w:rsidR="00B86F81" w:rsidRPr="005B208E" w:rsidRDefault="005B208E" w:rsidP="00B86F81">
      <w:pPr>
        <w:pStyle w:val="vguList2"/>
      </w:pPr>
      <w:r w:rsidRPr="005B208E">
        <w:t>определение основного цвета одежды</w:t>
      </w:r>
      <w:r w:rsidR="00B86F81" w:rsidRPr="005B208E">
        <w:t>;</w:t>
      </w:r>
    </w:p>
    <w:p w14:paraId="759E5E11" w14:textId="79E86D3F" w:rsidR="00B86F81" w:rsidRPr="005B208E" w:rsidRDefault="005B208E" w:rsidP="00B86F81">
      <w:pPr>
        <w:pStyle w:val="vguList2"/>
      </w:pPr>
      <w:r w:rsidRPr="005B208E">
        <w:t>определение предполагаемой сезонности</w:t>
      </w:r>
      <w:r w:rsidR="00B86F81" w:rsidRPr="005B208E">
        <w:t>.</w:t>
      </w:r>
    </w:p>
    <w:p w14:paraId="59BEF050" w14:textId="1AE71C24" w:rsidR="00B86F81" w:rsidRPr="00A32457" w:rsidRDefault="003D4266" w:rsidP="005E4408">
      <w:pPr>
        <w:pStyle w:val="a0"/>
      </w:pPr>
      <w:r w:rsidRPr="00A32457">
        <w:t>подбор комбинаций одежды с учётом совместимости вещей</w:t>
      </w:r>
      <w:r w:rsidR="00D87A61" w:rsidRPr="00A32457">
        <w:t>;</w:t>
      </w:r>
    </w:p>
    <w:p w14:paraId="467A5689" w14:textId="6011BDFD" w:rsidR="00A707BC" w:rsidRPr="00A32457" w:rsidRDefault="003D4266" w:rsidP="00F836BF">
      <w:pPr>
        <w:pStyle w:val="a0"/>
      </w:pPr>
      <w:r w:rsidRPr="00A32457">
        <w:t>подбор одежды с учётом цели</w:t>
      </w:r>
      <w:r w:rsidR="00A707BC" w:rsidRPr="00A32457">
        <w:t>;</w:t>
      </w:r>
    </w:p>
    <w:p w14:paraId="59C1935B" w14:textId="19F5D3CB" w:rsidR="00B86F81" w:rsidRPr="00A32457" w:rsidRDefault="003D4266" w:rsidP="00B86F81">
      <w:pPr>
        <w:pStyle w:val="a0"/>
      </w:pPr>
      <w:r w:rsidRPr="00A32457">
        <w:t>сохранение и повторное использование готовых образов;</w:t>
      </w:r>
    </w:p>
    <w:p w14:paraId="2D6DDB82" w14:textId="7C46AFA4" w:rsidR="003D4266" w:rsidRPr="00A32457" w:rsidRDefault="00A32457" w:rsidP="00B86F81">
      <w:pPr>
        <w:pStyle w:val="a0"/>
      </w:pPr>
      <w:r w:rsidRPr="00A32457">
        <w:t>получение прогноза погоды через API.</w:t>
      </w:r>
    </w:p>
    <w:p w14:paraId="1B168C65" w14:textId="48C150F6" w:rsidR="009730DA" w:rsidRPr="00F46707" w:rsidRDefault="009730DA" w:rsidP="009730DA">
      <w:pPr>
        <w:pStyle w:val="2"/>
      </w:pPr>
      <w:bookmarkStart w:id="18" w:name="_Toc181128070"/>
      <w:r w:rsidRPr="00F46707">
        <w:t>Требования к показателям назначения</w:t>
      </w:r>
      <w:bookmarkEnd w:id="18"/>
    </w:p>
    <w:p w14:paraId="3454C005" w14:textId="77777777" w:rsidR="00914094" w:rsidRPr="00F46707" w:rsidRDefault="00914094" w:rsidP="00914094">
      <w:r w:rsidRPr="00F46707">
        <w:t>Результат настоящей разработки должен соответствовать требованиям показателей назначения:</w:t>
      </w:r>
    </w:p>
    <w:p w14:paraId="32575217" w14:textId="77777777" w:rsidR="00914094" w:rsidRPr="00F46707" w:rsidRDefault="00914094" w:rsidP="00914094">
      <w:pPr>
        <w:pStyle w:val="a0"/>
      </w:pPr>
      <w:r w:rsidRPr="00F46707">
        <w:t>программа должна обеспечивать корректное выполнение всех заявленных функций;</w:t>
      </w:r>
    </w:p>
    <w:p w14:paraId="5AF500C4" w14:textId="77777777" w:rsidR="00914094" w:rsidRPr="00F46707" w:rsidRDefault="00914094" w:rsidP="00914094">
      <w:pPr>
        <w:pStyle w:val="a0"/>
      </w:pPr>
      <w:r w:rsidRPr="00F46707">
        <w:t xml:space="preserve">время на полный запуск (или перезапуск) системы должно составлять не более 30 секунд; </w:t>
      </w:r>
    </w:p>
    <w:p w14:paraId="1542877F" w14:textId="1FDFD517" w:rsidR="00914094" w:rsidRPr="00F46707" w:rsidRDefault="00914094" w:rsidP="00914094">
      <w:pPr>
        <w:pStyle w:val="a0"/>
      </w:pPr>
      <w:r w:rsidRPr="00F46707">
        <w:t>должна быть устойчивость к различным видам сбоев и нагрузок</w:t>
      </w:r>
      <w:r w:rsidR="00BA45E4" w:rsidRPr="00F46707">
        <w:t>;</w:t>
      </w:r>
    </w:p>
    <w:p w14:paraId="0930D7EA" w14:textId="36A7D1D4" w:rsidR="00BA45E4" w:rsidRPr="00F46707" w:rsidRDefault="002170DE" w:rsidP="00914094">
      <w:pPr>
        <w:pStyle w:val="a0"/>
      </w:pPr>
      <w:r w:rsidRPr="00F46707">
        <w:t>корректность работы должна сохраняться при увеличении количества элементов гардероба не менее чем до 1000 вещей;</w:t>
      </w:r>
    </w:p>
    <w:p w14:paraId="4078EBA0" w14:textId="65BDA3B3" w:rsidR="002170DE" w:rsidRPr="00F46707" w:rsidRDefault="002170DE" w:rsidP="00914094">
      <w:pPr>
        <w:pStyle w:val="a0"/>
      </w:pPr>
      <w:r w:rsidRPr="00F46707">
        <w:t xml:space="preserve">удаление фона </w:t>
      </w:r>
      <w:r w:rsidR="00F46707" w:rsidRPr="00F46707">
        <w:t>фотографии должно занимать не более 3 минут, при хорошем интернете;</w:t>
      </w:r>
    </w:p>
    <w:p w14:paraId="5682B244" w14:textId="26A53067" w:rsidR="002170DE" w:rsidRPr="002170DE" w:rsidRDefault="002170DE" w:rsidP="002170DE">
      <w:pPr>
        <w:pStyle w:val="a0"/>
      </w:pPr>
      <w:r>
        <w:t>интерфейс должен оставаться удобным и отзывчивым при стандартных условиях эксплуатации на мобильных устройствах.</w:t>
      </w:r>
    </w:p>
    <w:p w14:paraId="1861068F" w14:textId="77777777" w:rsidR="00570772" w:rsidRPr="00BE4DAF" w:rsidRDefault="00570772" w:rsidP="00570772">
      <w:pPr>
        <w:pStyle w:val="2"/>
      </w:pPr>
      <w:bookmarkStart w:id="19" w:name="_Toc179550334"/>
      <w:r w:rsidRPr="00BE4DAF">
        <w:lastRenderedPageBreak/>
        <w:t>Требования к технологическому стеку</w:t>
      </w:r>
      <w:bookmarkEnd w:id="19"/>
    </w:p>
    <w:p w14:paraId="138ACA5F" w14:textId="77777777" w:rsidR="00BD359F" w:rsidRDefault="00BD359F" w:rsidP="00BD359F">
      <w:r w:rsidRPr="00BD359F">
        <w:t>При разработке настоящей информационной системы должны использоваться следующие технологии:</w:t>
      </w:r>
    </w:p>
    <w:p w14:paraId="3AFA0676" w14:textId="77777777" w:rsidR="0041635B" w:rsidRPr="00DD1623" w:rsidRDefault="0041635B" w:rsidP="00BD359F">
      <w:pPr>
        <w:pStyle w:val="a0"/>
        <w:rPr>
          <w:rFonts w:eastAsiaTheme="majorEastAsia" w:cs="Times New Roman"/>
          <w:szCs w:val="36"/>
        </w:rPr>
      </w:pPr>
      <w:r w:rsidRPr="00DD1623">
        <w:t>язык программирования Python (для реализации серверной части и алгоритмов классификации одежды);</w:t>
      </w:r>
    </w:p>
    <w:p w14:paraId="5352C13D" w14:textId="42A44054" w:rsidR="0041635B" w:rsidRDefault="007E14C3" w:rsidP="00BD359F">
      <w:pPr>
        <w:pStyle w:val="a0"/>
        <w:rPr>
          <w:rFonts w:eastAsiaTheme="majorEastAsia" w:cs="Times New Roman"/>
          <w:szCs w:val="36"/>
        </w:rPr>
      </w:pPr>
      <w:r w:rsidRPr="00DD1623">
        <w:rPr>
          <w:rFonts w:eastAsiaTheme="majorEastAsia" w:cs="Times New Roman"/>
          <w:szCs w:val="36"/>
        </w:rPr>
        <w:t xml:space="preserve">система управления базами данных </w:t>
      </w:r>
      <w:r w:rsidRPr="0012135E">
        <w:rPr>
          <w:rFonts w:eastAsiaTheme="majorEastAsia" w:cs="Times New Roman"/>
          <w:szCs w:val="36"/>
        </w:rPr>
        <w:t xml:space="preserve">MySQL </w:t>
      </w:r>
      <w:r w:rsidRPr="00DD1623">
        <w:rPr>
          <w:rFonts w:eastAsiaTheme="majorEastAsia" w:cs="Times New Roman"/>
          <w:szCs w:val="36"/>
        </w:rPr>
        <w:t>(для хранения информации об одежде и образах);</w:t>
      </w:r>
    </w:p>
    <w:p w14:paraId="78330056" w14:textId="1EF4184B" w:rsidR="006C7833" w:rsidRPr="00DD1623" w:rsidRDefault="00DD1623" w:rsidP="00BD359F">
      <w:pPr>
        <w:pStyle w:val="a0"/>
        <w:rPr>
          <w:rFonts w:eastAsiaTheme="majorEastAsia" w:cs="Times New Roman"/>
          <w:szCs w:val="36"/>
        </w:rPr>
      </w:pPr>
      <w:r w:rsidRPr="00DD1623">
        <w:rPr>
          <w:rFonts w:eastAsiaTheme="majorEastAsia" w:cs="Times New Roman"/>
          <w:szCs w:val="36"/>
        </w:rPr>
        <w:t xml:space="preserve">мобильный интерфейс </w:t>
      </w:r>
      <w:proofErr w:type="spellStart"/>
      <w:r w:rsidRPr="00DD1623">
        <w:rPr>
          <w:rFonts w:eastAsiaTheme="majorEastAsia" w:cs="Times New Roman"/>
          <w:szCs w:val="36"/>
        </w:rPr>
        <w:t>React</w:t>
      </w:r>
      <w:proofErr w:type="spellEnd"/>
      <w:r w:rsidRPr="00DD1623">
        <w:rPr>
          <w:rFonts w:eastAsiaTheme="majorEastAsia" w:cs="Times New Roman"/>
          <w:szCs w:val="36"/>
        </w:rPr>
        <w:t xml:space="preserve"> </w:t>
      </w:r>
      <w:proofErr w:type="spellStart"/>
      <w:r w:rsidRPr="00DD1623">
        <w:rPr>
          <w:rFonts w:eastAsiaTheme="majorEastAsia" w:cs="Times New Roman"/>
          <w:szCs w:val="36"/>
        </w:rPr>
        <w:t>Native</w:t>
      </w:r>
      <w:proofErr w:type="spellEnd"/>
      <w:r w:rsidRPr="00DD1623">
        <w:rPr>
          <w:rFonts w:eastAsiaTheme="majorEastAsia" w:cs="Times New Roman"/>
          <w:szCs w:val="36"/>
        </w:rPr>
        <w:t xml:space="preserve"> для реализации клиентской части.</w:t>
      </w:r>
    </w:p>
    <w:p w14:paraId="38081CD6" w14:textId="5CD38DF6" w:rsidR="005A0EA3" w:rsidRPr="0041635B" w:rsidRDefault="005A0EA3" w:rsidP="0041635B">
      <w:pPr>
        <w:rPr>
          <w:rFonts w:eastAsiaTheme="majorEastAsia" w:cs="Times New Roman"/>
          <w:szCs w:val="36"/>
          <w:highlight w:val="yellow"/>
        </w:rPr>
      </w:pPr>
      <w:r w:rsidRPr="0041635B">
        <w:rPr>
          <w:highlight w:val="yellow"/>
        </w:rPr>
        <w:br w:type="page"/>
      </w:r>
    </w:p>
    <w:p w14:paraId="565F00AE" w14:textId="629CE4F3" w:rsidR="009730DA" w:rsidRPr="00847155" w:rsidRDefault="00AA50F6" w:rsidP="009730DA">
      <w:pPr>
        <w:pStyle w:val="2"/>
      </w:pPr>
      <w:bookmarkStart w:id="20" w:name="_Toc181128071"/>
      <w:r w:rsidRPr="00847155">
        <w:lastRenderedPageBreak/>
        <w:t>Требования к пользовательскому интерфейсу</w:t>
      </w:r>
      <w:bookmarkEnd w:id="20"/>
    </w:p>
    <w:p w14:paraId="48C65835" w14:textId="1F3C06C4" w:rsidR="003F65BE" w:rsidRPr="00847155" w:rsidRDefault="003F65BE" w:rsidP="003F65BE">
      <w:r w:rsidRPr="00847155">
        <w:t xml:space="preserve">Интерфейс ИС для продажи смартфонов должен состоять из </w:t>
      </w:r>
      <w:r w:rsidR="0021512C" w:rsidRPr="00847155">
        <w:t>4 основных</w:t>
      </w:r>
      <w:r w:rsidRPr="00847155">
        <w:t xml:space="preserve"> разделов.</w:t>
      </w:r>
      <w:r w:rsidR="0066535A" w:rsidRPr="00847155">
        <w:t xml:space="preserve"> При </w:t>
      </w:r>
      <w:r w:rsidR="00B9575F" w:rsidRPr="00847155">
        <w:t>первом запуске</w:t>
      </w:r>
      <w:r w:rsidR="0066535A" w:rsidRPr="00847155">
        <w:t xml:space="preserve"> </w:t>
      </w:r>
      <w:r w:rsidR="00B9575F" w:rsidRPr="00847155">
        <w:t>системы появляется окно входа или регистрации</w:t>
      </w:r>
      <w:r w:rsidRPr="00847155">
        <w:t>.</w:t>
      </w:r>
      <w:r w:rsidR="00D4722B" w:rsidRPr="00847155">
        <w:t xml:space="preserve"> Пользователь регистрируется и в последующем </w:t>
      </w:r>
      <w:r w:rsidR="00810E1A" w:rsidRPr="00847155">
        <w:t>входит</w:t>
      </w:r>
      <w:r w:rsidR="00D4722B" w:rsidRPr="00847155">
        <w:t xml:space="preserve"> в систему </w:t>
      </w:r>
      <w:r w:rsidR="00810E1A" w:rsidRPr="00847155">
        <w:t>при помощи почты и пароля.</w:t>
      </w:r>
      <w:r w:rsidR="00F05721" w:rsidRPr="00847155">
        <w:t xml:space="preserve"> Прототип</w:t>
      </w:r>
      <w:r w:rsidRPr="00847155">
        <w:t xml:space="preserve"> данного </w:t>
      </w:r>
      <w:r w:rsidR="00810E1A" w:rsidRPr="00847155">
        <w:t>окна</w:t>
      </w:r>
      <w:r w:rsidRPr="00847155">
        <w:t xml:space="preserve"> представлен на рисунке 5.</w:t>
      </w:r>
      <w:r w:rsidR="00570772" w:rsidRPr="00847155">
        <w:t>4</w:t>
      </w:r>
      <w:r w:rsidRPr="00847155">
        <w:t>.1</w:t>
      </w:r>
      <w:r w:rsidR="00810E1A" w:rsidRPr="00847155">
        <w:t xml:space="preserve"> </w:t>
      </w:r>
      <w:r w:rsidR="0014429D" w:rsidRPr="00847155">
        <w:t>и 5.4.2</w:t>
      </w:r>
      <w:r w:rsidRPr="00847155">
        <w:t>.</w:t>
      </w:r>
    </w:p>
    <w:p w14:paraId="7C32C81C" w14:textId="237D5E6C" w:rsidR="003F65BE" w:rsidRPr="00E76161" w:rsidRDefault="00847155" w:rsidP="003F65BE">
      <w:pPr>
        <w:ind w:firstLine="0"/>
        <w:jc w:val="center"/>
        <w:rPr>
          <w:highlight w:val="yellow"/>
        </w:rPr>
      </w:pPr>
      <w:r w:rsidRPr="00847155">
        <w:rPr>
          <w:noProof/>
        </w:rPr>
        <w:drawing>
          <wp:inline distT="0" distB="0" distL="0" distR="0" wp14:anchorId="1B9C2962" wp14:editId="3DE7722B">
            <wp:extent cx="2436462" cy="4320000"/>
            <wp:effectExtent l="0" t="0" r="2540" b="4445"/>
            <wp:docPr id="1960883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83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646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D8BA" w14:textId="1E21E5D3" w:rsidR="003F65BE" w:rsidRPr="00847155" w:rsidRDefault="003F65BE" w:rsidP="003F65BE">
      <w:pPr>
        <w:pStyle w:val="a9"/>
      </w:pPr>
      <w:r w:rsidRPr="00847155">
        <w:t>Рисунок 5.</w:t>
      </w:r>
      <w:r w:rsidR="00570772" w:rsidRPr="00847155">
        <w:t>4</w:t>
      </w:r>
      <w:r w:rsidRPr="00847155">
        <w:t>.1 –</w:t>
      </w:r>
      <w:r w:rsidR="003208DE" w:rsidRPr="00847155">
        <w:t xml:space="preserve"> Прототип </w:t>
      </w:r>
      <w:r w:rsidR="004662D6" w:rsidRPr="00847155">
        <w:t xml:space="preserve">окна </w:t>
      </w:r>
      <w:r w:rsidR="00847155" w:rsidRPr="00847155">
        <w:t>регистрации</w:t>
      </w:r>
    </w:p>
    <w:p w14:paraId="1CCDF4AB" w14:textId="610175D0" w:rsidR="000871CB" w:rsidRDefault="00236382" w:rsidP="000871CB">
      <w:pPr>
        <w:ind w:firstLine="0"/>
        <w:jc w:val="center"/>
        <w:rPr>
          <w:highlight w:val="yellow"/>
        </w:rPr>
      </w:pPr>
      <w:r w:rsidRPr="00236382">
        <w:rPr>
          <w:noProof/>
        </w:rPr>
        <w:lastRenderedPageBreak/>
        <w:drawing>
          <wp:inline distT="0" distB="0" distL="0" distR="0" wp14:anchorId="1011A952" wp14:editId="04DE83BE">
            <wp:extent cx="2423524" cy="4320000"/>
            <wp:effectExtent l="0" t="0" r="0" b="4445"/>
            <wp:docPr id="1753217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175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352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1CE3" w14:textId="2572EF1E" w:rsidR="004662D6" w:rsidRDefault="004662D6" w:rsidP="004662D6">
      <w:pPr>
        <w:pStyle w:val="a9"/>
      </w:pPr>
      <w:r w:rsidRPr="00236382">
        <w:t>Рисунок 5.4.</w:t>
      </w:r>
      <w:r w:rsidR="000D4D7C">
        <w:t>2</w:t>
      </w:r>
      <w:r w:rsidRPr="00236382">
        <w:t xml:space="preserve"> – Прототип окна</w:t>
      </w:r>
      <w:r w:rsidR="007F4C77" w:rsidRPr="00236382">
        <w:t xml:space="preserve"> входа</w:t>
      </w:r>
      <w:r w:rsidRPr="00236382">
        <w:t xml:space="preserve"> в систему</w:t>
      </w:r>
    </w:p>
    <w:p w14:paraId="494847C4" w14:textId="3316A156" w:rsidR="005070B3" w:rsidRPr="009A00F6" w:rsidRDefault="009A00F6" w:rsidP="005070B3">
      <w:r>
        <w:t xml:space="preserve">После входа в приложение </w:t>
      </w:r>
      <w:r w:rsidR="00292EB5">
        <w:t xml:space="preserve">пользователю доступны 4 основных раздела. На рисунке </w:t>
      </w:r>
      <w:r w:rsidR="000D4D7C">
        <w:t xml:space="preserve">5.4.3 </w:t>
      </w:r>
      <w:r w:rsidR="009123AE">
        <w:t xml:space="preserve">представлен </w:t>
      </w:r>
      <w:r w:rsidR="008647EA">
        <w:t>прототип</w:t>
      </w:r>
      <w:r w:rsidR="009123AE">
        <w:t xml:space="preserve"> главного меню. В нем пользователю предлагаются капсулы </w:t>
      </w:r>
      <w:r w:rsidR="008647EA">
        <w:t>одежды по погоде.</w:t>
      </w:r>
    </w:p>
    <w:p w14:paraId="218FFF1A" w14:textId="1386F639" w:rsidR="00194A92" w:rsidRDefault="00980BE2" w:rsidP="000871CB">
      <w:pPr>
        <w:ind w:firstLine="0"/>
        <w:jc w:val="center"/>
        <w:rPr>
          <w:highlight w:val="yellow"/>
        </w:rPr>
      </w:pPr>
      <w:r w:rsidRPr="008647EA">
        <w:rPr>
          <w:noProof/>
        </w:rPr>
        <w:lastRenderedPageBreak/>
        <w:drawing>
          <wp:inline distT="0" distB="0" distL="0" distR="0" wp14:anchorId="3BA0A759" wp14:editId="4E48140C">
            <wp:extent cx="2433930" cy="4320000"/>
            <wp:effectExtent l="0" t="0" r="5080" b="4445"/>
            <wp:docPr id="454390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90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393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16B2" w14:textId="773B9B0B" w:rsidR="008647EA" w:rsidRDefault="008647EA" w:rsidP="008647EA">
      <w:pPr>
        <w:pStyle w:val="a9"/>
      </w:pPr>
      <w:r w:rsidRPr="008647EA">
        <w:t>Рисунок 5.4.3 – Прототип главного меню</w:t>
      </w:r>
    </w:p>
    <w:p w14:paraId="7D96F38F" w14:textId="156ED633" w:rsidR="00042F40" w:rsidRPr="00042F40" w:rsidRDefault="00042F40" w:rsidP="00042F40">
      <w:r>
        <w:t>Следующ</w:t>
      </w:r>
      <w:r w:rsidR="00897BB0">
        <w:t xml:space="preserve">ая вкладка – </w:t>
      </w:r>
      <w:r>
        <w:t>«Гардероб»</w:t>
      </w:r>
      <w:r w:rsidR="003B3EA1">
        <w:t>, в нем расположе</w:t>
      </w:r>
      <w:r w:rsidR="00897BB0">
        <w:t xml:space="preserve">ны фотографии одежды </w:t>
      </w:r>
      <w:r w:rsidR="00C85799">
        <w:t xml:space="preserve">по разделам, </w:t>
      </w:r>
      <w:r w:rsidR="00C25FAA">
        <w:t>например</w:t>
      </w:r>
      <w:r w:rsidR="00C85799">
        <w:t xml:space="preserve">, из своей одежды </w:t>
      </w:r>
      <w:r w:rsidR="00C25FAA">
        <w:t xml:space="preserve">и </w:t>
      </w:r>
      <w:r w:rsidR="00392959">
        <w:t>одежда,</w:t>
      </w:r>
      <w:r w:rsidR="00C25FAA">
        <w:t xml:space="preserve"> которую пользователь желает купить, но не уверен.</w:t>
      </w:r>
      <w:r w:rsidR="00392959">
        <w:t xml:space="preserve"> Также одежда расположена по категориям, то есть для каждого элемента гардероба отдельная вкладка. </w:t>
      </w:r>
      <w:r w:rsidR="00BF4E09">
        <w:t xml:space="preserve">Новый элемент гардероба можно добавить </w:t>
      </w:r>
      <w:r w:rsidR="00AA5A32">
        <w:t xml:space="preserve">через кнопку в верхнем правом углу. </w:t>
      </w:r>
      <w:r w:rsidR="00392959">
        <w:t xml:space="preserve">Прототип </w:t>
      </w:r>
      <w:r w:rsidR="001C1C51">
        <w:t>экранной формы представлен на рисунке 5.4.4.</w:t>
      </w:r>
    </w:p>
    <w:p w14:paraId="5211F89A" w14:textId="77777777" w:rsidR="00963551" w:rsidRDefault="00CA5672" w:rsidP="00963551">
      <w:pPr>
        <w:ind w:firstLine="0"/>
        <w:jc w:val="center"/>
        <w:rPr>
          <w:highlight w:val="yellow"/>
        </w:rPr>
      </w:pPr>
      <w:r w:rsidRPr="00CA5672">
        <w:rPr>
          <w:noProof/>
        </w:rPr>
        <w:lastRenderedPageBreak/>
        <w:drawing>
          <wp:inline distT="0" distB="0" distL="0" distR="0" wp14:anchorId="4AB421E5" wp14:editId="068DA954">
            <wp:extent cx="2431966" cy="4320000"/>
            <wp:effectExtent l="0" t="0" r="6985" b="4445"/>
            <wp:docPr id="1460631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312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196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F992" w14:textId="491A06AC" w:rsidR="001C1C51" w:rsidRDefault="001C1C51" w:rsidP="001C1C51">
      <w:pPr>
        <w:pStyle w:val="a9"/>
      </w:pPr>
      <w:r w:rsidRPr="00DF0F5F">
        <w:t xml:space="preserve">Рисунок 5.4.4 – Прототип </w:t>
      </w:r>
      <w:r w:rsidR="00DF0F5F" w:rsidRPr="00DF0F5F">
        <w:t>вкладки «Гардероб»</w:t>
      </w:r>
    </w:p>
    <w:p w14:paraId="4B844364" w14:textId="0752F57F" w:rsidR="00DF0F5F" w:rsidRPr="00DF0F5F" w:rsidRDefault="00057C9C" w:rsidP="00DF0F5F">
      <w:r>
        <w:t>Во вкладке «Капсулы» на</w:t>
      </w:r>
      <w:r w:rsidR="00BF4E09">
        <w:t xml:space="preserve">ходятся </w:t>
      </w:r>
      <w:r w:rsidR="0069647E">
        <w:t xml:space="preserve">комплекты </w:t>
      </w:r>
      <w:r w:rsidR="00C676DA">
        <w:t xml:space="preserve">из элементов одежды, созданные пользователем. </w:t>
      </w:r>
      <w:r w:rsidR="00463D3D">
        <w:t xml:space="preserve">Так </w:t>
      </w:r>
      <w:proofErr w:type="gramStart"/>
      <w:r w:rsidR="00463D3D">
        <w:t>же</w:t>
      </w:r>
      <w:proofErr w:type="gramEnd"/>
      <w:r w:rsidR="00463D3D">
        <w:t xml:space="preserve"> как и во вкладке гардероб, капсулы разделяются на категории по стилю, цели, погоде, цветовой гамме и любые другие, на которые поделит пользователь. Прототип экранной формы представлен на рисунке 5.4.5.</w:t>
      </w:r>
    </w:p>
    <w:p w14:paraId="75D1E803" w14:textId="77777777" w:rsidR="00963551" w:rsidRDefault="00963551" w:rsidP="00963551">
      <w:pPr>
        <w:ind w:firstLine="0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49417F35" wp14:editId="5C2995B7">
            <wp:extent cx="2435888" cy="4320000"/>
            <wp:effectExtent l="0" t="0" r="2540" b="4445"/>
            <wp:docPr id="1905004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045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588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35D5" w14:textId="33AE8BA0" w:rsidR="00463D3D" w:rsidRDefault="00463D3D" w:rsidP="00463D3D">
      <w:pPr>
        <w:pStyle w:val="a9"/>
      </w:pPr>
      <w:r w:rsidRPr="00463D3D">
        <w:t>Рисунок 5.4.5 – Прототип вкладки «Капсулы»</w:t>
      </w:r>
    </w:p>
    <w:p w14:paraId="11CB7F38" w14:textId="368CD7D1" w:rsidR="00463D3D" w:rsidRPr="00463D3D" w:rsidRDefault="008558F6" w:rsidP="00463D3D">
      <w:r>
        <w:t xml:space="preserve">Следующая и последняя вкладка включает в себя </w:t>
      </w:r>
      <w:r w:rsidR="00380922">
        <w:t>данные пользователя и настройки своего аккаунта. Прототип представлен на рисунке 5.4.6.</w:t>
      </w:r>
    </w:p>
    <w:p w14:paraId="5A5D92D9" w14:textId="77777777" w:rsidR="001E5AAD" w:rsidRDefault="001E5AAD" w:rsidP="00963551">
      <w:pPr>
        <w:ind w:firstLine="0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168E3499" wp14:editId="1B80C232">
            <wp:extent cx="2423524" cy="4320000"/>
            <wp:effectExtent l="0" t="0" r="0" b="4445"/>
            <wp:docPr id="1351210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10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352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0ED7" w14:textId="5CC45F78" w:rsidR="00380922" w:rsidRDefault="00380922" w:rsidP="00380922">
      <w:pPr>
        <w:pStyle w:val="a9"/>
      </w:pPr>
      <w:r w:rsidRPr="00380922">
        <w:t>Рисунок 5.4.6 – Прототип вкладки «Аккаунт»</w:t>
      </w:r>
    </w:p>
    <w:p w14:paraId="07A4FC50" w14:textId="087BFF68" w:rsidR="00392FDD" w:rsidRPr="00392FDD" w:rsidRDefault="00222701" w:rsidP="00392FDD">
      <w:r>
        <w:t>В</w:t>
      </w:r>
      <w:r w:rsidR="00AC0C0B">
        <w:t>о вкладк</w:t>
      </w:r>
      <w:r w:rsidR="00490EC0">
        <w:t>у</w:t>
      </w:r>
      <w:r>
        <w:t xml:space="preserve"> «Гардероб» есть возможность загружать одежду в программу</w:t>
      </w:r>
      <w:r w:rsidR="00AC0C0B">
        <w:t>.</w:t>
      </w:r>
      <w:r w:rsidR="004E3A2D">
        <w:t xml:space="preserve"> Для этого есть специальное окно</w:t>
      </w:r>
      <w:r w:rsidR="00D54CDE">
        <w:t xml:space="preserve">, </w:t>
      </w:r>
      <w:r w:rsidR="00F10458">
        <w:t>которое</w:t>
      </w:r>
      <w:r w:rsidR="00D54CDE">
        <w:t xml:space="preserve"> включает в себя загрузку фотографии и</w:t>
      </w:r>
      <w:r w:rsidR="00F10458">
        <w:t xml:space="preserve"> добавление к ней категории цвета и других характеристик.</w:t>
      </w:r>
      <w:r w:rsidR="00AC0C0B">
        <w:t xml:space="preserve"> </w:t>
      </w:r>
      <w:r w:rsidR="00F10458">
        <w:t xml:space="preserve">На верхней части экрана кнопки </w:t>
      </w:r>
      <w:r w:rsidR="009227AF">
        <w:t>отменить</w:t>
      </w:r>
      <w:r w:rsidR="00F10458">
        <w:t xml:space="preserve">, сохранить и </w:t>
      </w:r>
      <w:r w:rsidR="009227AF">
        <w:t>создать капсулу с этим элементом одежды. Прототип экранной формы представлен на рисунке 5.4.7.</w:t>
      </w:r>
    </w:p>
    <w:p w14:paraId="4648F044" w14:textId="67BA24DA" w:rsidR="00A971B5" w:rsidRDefault="00A971B5" w:rsidP="009227AF">
      <w:pPr>
        <w:ind w:firstLine="0"/>
        <w:jc w:val="center"/>
        <w:rPr>
          <w:highlight w:val="yellow"/>
        </w:rPr>
      </w:pPr>
      <w:r w:rsidRPr="00A971B5">
        <w:rPr>
          <w:noProof/>
        </w:rPr>
        <w:lastRenderedPageBreak/>
        <w:drawing>
          <wp:inline distT="0" distB="0" distL="0" distR="0" wp14:anchorId="483465A3" wp14:editId="0C66A673">
            <wp:extent cx="2435649" cy="4320000"/>
            <wp:effectExtent l="0" t="0" r="3175" b="4445"/>
            <wp:docPr id="342937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37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564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891B" w14:textId="0AA3664E" w:rsidR="009227AF" w:rsidRDefault="009227AF" w:rsidP="009227AF">
      <w:pPr>
        <w:pStyle w:val="a9"/>
      </w:pPr>
      <w:r w:rsidRPr="00BE3EC2">
        <w:t>Рисунок 5</w:t>
      </w:r>
      <w:r w:rsidR="000F507E" w:rsidRPr="00BE3EC2">
        <w:t xml:space="preserve">.4.7 – Прототип экранной формы </w:t>
      </w:r>
      <w:r w:rsidR="00BE3EC2" w:rsidRPr="00BE3EC2">
        <w:t>загрузки элемента одежды</w:t>
      </w:r>
    </w:p>
    <w:p w14:paraId="2A07F694" w14:textId="0002DA43" w:rsidR="00AF7B47" w:rsidRPr="00AF7B47" w:rsidRDefault="00490EC0" w:rsidP="00490EC0">
      <w:pPr>
        <w:tabs>
          <w:tab w:val="left" w:pos="8028"/>
        </w:tabs>
      </w:pPr>
      <w:r>
        <w:t>Во вкладк</w:t>
      </w:r>
      <w:r w:rsidR="00195184">
        <w:t>у</w:t>
      </w:r>
      <w:r>
        <w:t xml:space="preserve"> «Капсулы» есть возможность создавать капсулы. Для этого есть специальное окно</w:t>
      </w:r>
      <w:r w:rsidR="009D7A9F">
        <w:t xml:space="preserve">, которое включает в себя рабочую область для расположения элементов одежды. Сами </w:t>
      </w:r>
      <w:r w:rsidR="00C76ACB">
        <w:t>элементы выбираются в нижней части экрана</w:t>
      </w:r>
      <w:r w:rsidR="004D068E">
        <w:t xml:space="preserve">. На верхней части экрана расположены кнопки отменить и сохранить. </w:t>
      </w:r>
      <w:r w:rsidR="00C76ACB" w:rsidRPr="004D068E">
        <w:t>Прототип</w:t>
      </w:r>
      <w:r w:rsidR="00C76ACB">
        <w:t xml:space="preserve"> экрана представлен на рисунке 5.4.8.</w:t>
      </w:r>
    </w:p>
    <w:p w14:paraId="54093669" w14:textId="77777777" w:rsidR="00813BD0" w:rsidRPr="00813BD0" w:rsidRDefault="00813BD0" w:rsidP="00813BD0"/>
    <w:p w14:paraId="512B86B7" w14:textId="02BDF8B1" w:rsidR="00BE3EC2" w:rsidRPr="00BE3EC2" w:rsidRDefault="00813BD0" w:rsidP="00C04226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3E9C330" w14:textId="77777777" w:rsidR="00C76ACB" w:rsidRDefault="00981A84" w:rsidP="00C76ACB">
      <w:pPr>
        <w:ind w:firstLine="0"/>
        <w:jc w:val="center"/>
      </w:pPr>
      <w:r w:rsidRPr="00981A84">
        <w:rPr>
          <w:noProof/>
        </w:rPr>
        <w:lastRenderedPageBreak/>
        <w:drawing>
          <wp:inline distT="0" distB="0" distL="0" distR="0" wp14:anchorId="526EB14A" wp14:editId="09114E27">
            <wp:extent cx="2438199" cy="4320000"/>
            <wp:effectExtent l="0" t="0" r="635" b="4445"/>
            <wp:docPr id="1024775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751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19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4E64" w14:textId="71EE1FDB" w:rsidR="00C76ACB" w:rsidRPr="00E76161" w:rsidRDefault="00C76ACB" w:rsidP="00C76ACB">
      <w:pPr>
        <w:pStyle w:val="a9"/>
      </w:pPr>
      <w:r>
        <w:t xml:space="preserve">Рисунок 5.4.8 – Прототип экранной формы создания </w:t>
      </w:r>
      <w:r w:rsidR="004D068E">
        <w:t>капсул одежды</w:t>
      </w:r>
    </w:p>
    <w:p w14:paraId="3EBD447A" w14:textId="0EB0E79F" w:rsidR="00295D9C" w:rsidRPr="00436308" w:rsidRDefault="00295D9C" w:rsidP="00295D9C">
      <w:pPr>
        <w:pStyle w:val="2"/>
      </w:pPr>
      <w:bookmarkStart w:id="21" w:name="_Toc181128072"/>
      <w:r w:rsidRPr="00436308">
        <w:t>Требования к видам обеспечения</w:t>
      </w:r>
      <w:bookmarkEnd w:id="21"/>
    </w:p>
    <w:p w14:paraId="311BEBE5" w14:textId="29960C38" w:rsidR="0094034D" w:rsidRPr="00436308" w:rsidRDefault="0094034D" w:rsidP="0094034D">
      <w:r w:rsidRPr="00436308">
        <w:t>В данном подразделе содержатся требования к видам обеспечения результата настоящей разработки.</w:t>
      </w:r>
    </w:p>
    <w:p w14:paraId="607098D9" w14:textId="67CE43B4" w:rsidR="00295D9C" w:rsidRPr="00436308" w:rsidRDefault="00256697" w:rsidP="00256697">
      <w:pPr>
        <w:pStyle w:val="3"/>
      </w:pPr>
      <w:bookmarkStart w:id="22" w:name="_Toc181128073"/>
      <w:r w:rsidRPr="00436308">
        <w:t>Требования к математическому обеспечению</w:t>
      </w:r>
      <w:bookmarkEnd w:id="22"/>
    </w:p>
    <w:p w14:paraId="7420C868" w14:textId="3F69F30D" w:rsidR="009F437D" w:rsidRDefault="009F437D" w:rsidP="009F437D">
      <w:r>
        <w:t>К математическому обеспечению относятся алгоритмы и методы обработки изображений и данных:</w:t>
      </w:r>
    </w:p>
    <w:p w14:paraId="4B76C589" w14:textId="56B7CA26" w:rsidR="009F437D" w:rsidRDefault="009F437D" w:rsidP="009F437D">
      <w:pPr>
        <w:pStyle w:val="a0"/>
      </w:pPr>
      <w:r>
        <w:t>алгоритмы выделения объектов одежды на изображениях;</w:t>
      </w:r>
    </w:p>
    <w:p w14:paraId="566D300F" w14:textId="61374DAB" w:rsidR="009F437D" w:rsidRDefault="009F437D" w:rsidP="009F437D">
      <w:pPr>
        <w:pStyle w:val="a0"/>
      </w:pPr>
      <w:r>
        <w:t>методы классификации изображений для определения типа одежды;</w:t>
      </w:r>
    </w:p>
    <w:p w14:paraId="74359BE8" w14:textId="5EF4D21C" w:rsidR="009F437D" w:rsidRDefault="009F437D" w:rsidP="009F437D">
      <w:pPr>
        <w:pStyle w:val="a0"/>
      </w:pPr>
      <w:r>
        <w:t>алгоритмы кластеризации по цветам и стилям;</w:t>
      </w:r>
    </w:p>
    <w:p w14:paraId="7426C6EB" w14:textId="53EA8F12" w:rsidR="00520551" w:rsidRPr="009F437D" w:rsidRDefault="009F437D" w:rsidP="009F437D">
      <w:pPr>
        <w:pStyle w:val="a0"/>
      </w:pPr>
      <w:r w:rsidRPr="009F437D">
        <w:t>алгоритмы подбора одежды по заданным условиям</w:t>
      </w:r>
      <w:r w:rsidR="00436308">
        <w:t>.</w:t>
      </w:r>
    </w:p>
    <w:p w14:paraId="2B1FFEE1" w14:textId="49C771BD" w:rsidR="00256697" w:rsidRPr="00F83745" w:rsidRDefault="00256697" w:rsidP="00256697">
      <w:pPr>
        <w:pStyle w:val="3"/>
      </w:pPr>
      <w:bookmarkStart w:id="23" w:name="_Toc181128074"/>
      <w:r w:rsidRPr="00F83745">
        <w:t>Требования к информационному обеспечению</w:t>
      </w:r>
      <w:bookmarkEnd w:id="23"/>
    </w:p>
    <w:p w14:paraId="3EB3D3A0" w14:textId="4F8EAAAA" w:rsidR="00B8087B" w:rsidRPr="00F83745" w:rsidRDefault="00084645" w:rsidP="00436308">
      <w:r w:rsidRPr="00F83745">
        <w:t>К требованиям информационного обеспечения относятся нижеперечисленные пункты.</w:t>
      </w:r>
    </w:p>
    <w:p w14:paraId="313B46E9" w14:textId="6F5583F2" w:rsidR="00E208B0" w:rsidRPr="00F83745" w:rsidRDefault="001F61FC" w:rsidP="001F61FC">
      <w:pPr>
        <w:pStyle w:val="4"/>
      </w:pPr>
      <w:r w:rsidRPr="00F83745">
        <w:lastRenderedPageBreak/>
        <w:t>Требования к форматам хранения данных</w:t>
      </w:r>
    </w:p>
    <w:p w14:paraId="1F6D20C6" w14:textId="77777777" w:rsidR="00E83381" w:rsidRPr="00F83745" w:rsidRDefault="00E83381" w:rsidP="00E83381">
      <w:r w:rsidRPr="00F83745">
        <w:t>Система должна хранить такие данные, как:</w:t>
      </w:r>
    </w:p>
    <w:p w14:paraId="388F14E9" w14:textId="55109C8D" w:rsidR="00E83381" w:rsidRPr="00F83745" w:rsidRDefault="009023F0" w:rsidP="00E83381">
      <w:pPr>
        <w:pStyle w:val="a0"/>
      </w:pPr>
      <w:r w:rsidRPr="00F83745">
        <w:t>данные пользователей в реляционной базе данных в формате .</w:t>
      </w:r>
      <w:proofErr w:type="spellStart"/>
      <w:r w:rsidRPr="00F83745">
        <w:t>sql</w:t>
      </w:r>
      <w:proofErr w:type="spellEnd"/>
      <w:r w:rsidR="00E83381" w:rsidRPr="00F83745">
        <w:t>;</w:t>
      </w:r>
    </w:p>
    <w:p w14:paraId="64220556" w14:textId="40695EC0" w:rsidR="00E83381" w:rsidRPr="00F83745" w:rsidRDefault="009023F0" w:rsidP="00E83381">
      <w:pPr>
        <w:pStyle w:val="a0"/>
      </w:pPr>
      <w:r w:rsidRPr="00F83745">
        <w:t>изображения одежды в форматах JPEG или PNG</w:t>
      </w:r>
      <w:r w:rsidR="00E83381" w:rsidRPr="00F83745">
        <w:t>;</w:t>
      </w:r>
    </w:p>
    <w:p w14:paraId="43AF6A0B" w14:textId="653483F2" w:rsidR="00AB5C17" w:rsidRPr="00F83745" w:rsidRDefault="00AB5C17" w:rsidP="00B21385">
      <w:pPr>
        <w:pStyle w:val="a0"/>
      </w:pPr>
      <w:r w:rsidRPr="00F83745">
        <w:t>результаты обработки изображений также сохраняются в формате PNG с прозрачным фоном</w:t>
      </w:r>
      <w:r w:rsidR="00F83745" w:rsidRPr="00F83745">
        <w:t>.</w:t>
      </w:r>
    </w:p>
    <w:p w14:paraId="182D3338" w14:textId="68EFA90B" w:rsidR="001F61FC" w:rsidRPr="00AA5D32" w:rsidRDefault="008239DB" w:rsidP="008239DB">
      <w:pPr>
        <w:pStyle w:val="4"/>
      </w:pPr>
      <w:r w:rsidRPr="00AA5D32">
        <w:t>Требования к лингвистическому обеспечению</w:t>
      </w:r>
    </w:p>
    <w:p w14:paraId="4FDE14FF" w14:textId="3BA1C08C" w:rsidR="00A701A0" w:rsidRPr="00AA5D32" w:rsidRDefault="00A701A0" w:rsidP="00A701A0">
      <w:r w:rsidRPr="00AA5D32">
        <w:t xml:space="preserve">В интерфейсе </w:t>
      </w:r>
      <w:r w:rsidR="000D5EB9" w:rsidRPr="00AA5D32">
        <w:t>ПО</w:t>
      </w:r>
      <w:r w:rsidRPr="00AA5D32">
        <w:t xml:space="preserve"> используется русский язык.</w:t>
      </w:r>
    </w:p>
    <w:p w14:paraId="6EE0759E" w14:textId="65E112C1" w:rsidR="003F2484" w:rsidRPr="00AA5D32" w:rsidRDefault="004A0E13" w:rsidP="003F2484">
      <w:pPr>
        <w:pStyle w:val="3"/>
      </w:pPr>
      <w:bookmarkStart w:id="24" w:name="_Toc181128075"/>
      <w:r w:rsidRPr="00AA5D32">
        <w:t>Требования к метрологическому обеспечению</w:t>
      </w:r>
      <w:bookmarkEnd w:id="24"/>
    </w:p>
    <w:p w14:paraId="42D3B2DB" w14:textId="1A73D2DC" w:rsidR="003F2484" w:rsidRPr="00E76161" w:rsidRDefault="00AA5D32" w:rsidP="003F2484">
      <w:pPr>
        <w:rPr>
          <w:highlight w:val="yellow"/>
        </w:rPr>
      </w:pPr>
      <w:r w:rsidRPr="00AA5D32">
        <w:t>Требования к метрологическому обеспечению не предъявляются, так как система не связана с измерительными приборами и метрологическим контролем.</w:t>
      </w:r>
    </w:p>
    <w:p w14:paraId="25230B1D" w14:textId="470EE874" w:rsidR="004A0E13" w:rsidRPr="00A72BA3" w:rsidRDefault="004A0E13" w:rsidP="009730DA">
      <w:pPr>
        <w:pStyle w:val="3"/>
      </w:pPr>
      <w:bookmarkStart w:id="25" w:name="_Toc181128076"/>
      <w:r w:rsidRPr="00A72BA3">
        <w:t>Требования к техническому обеспечению</w:t>
      </w:r>
      <w:bookmarkEnd w:id="25"/>
    </w:p>
    <w:p w14:paraId="75170C07" w14:textId="77777777" w:rsidR="00DE4C27" w:rsidRPr="00A72BA3" w:rsidRDefault="00DE4C27" w:rsidP="00DE4C27">
      <w:r w:rsidRPr="00A72BA3">
        <w:t>К требованиям вычислительной технике в рамках настоящей разработки относятся:</w:t>
      </w:r>
    </w:p>
    <w:p w14:paraId="103570FE" w14:textId="7A2B3B1B" w:rsidR="00DE4C27" w:rsidRPr="00A72BA3" w:rsidRDefault="0068517F" w:rsidP="00DE4C27">
      <w:pPr>
        <w:pStyle w:val="a0"/>
      </w:pPr>
      <w:r w:rsidRPr="00A72BA3">
        <w:t xml:space="preserve">операционная система </w:t>
      </w:r>
      <w:proofErr w:type="spellStart"/>
      <w:r w:rsidRPr="00A72BA3">
        <w:t>Android</w:t>
      </w:r>
      <w:proofErr w:type="spellEnd"/>
      <w:r w:rsidRPr="00A72BA3">
        <w:t xml:space="preserve"> 10 и выше</w:t>
      </w:r>
      <w:r w:rsidR="00DE4C27" w:rsidRPr="00A72BA3">
        <w:t>;</w:t>
      </w:r>
    </w:p>
    <w:p w14:paraId="6D3C6AE8" w14:textId="6374D84D" w:rsidR="00DE4C27" w:rsidRPr="00A72BA3" w:rsidRDefault="008B55BF" w:rsidP="00DE4C27">
      <w:pPr>
        <w:pStyle w:val="a0"/>
      </w:pPr>
      <w:r w:rsidRPr="00A72BA3">
        <w:t>процессор с тактовой частотой не менее 1,8 ГГц</w:t>
      </w:r>
      <w:r w:rsidR="00DE4C27" w:rsidRPr="00A72BA3">
        <w:t>;</w:t>
      </w:r>
    </w:p>
    <w:p w14:paraId="014FDAC4" w14:textId="19C58E3E" w:rsidR="00DE4C27" w:rsidRPr="00A72BA3" w:rsidRDefault="008B55BF" w:rsidP="00DE4C27">
      <w:pPr>
        <w:pStyle w:val="a0"/>
      </w:pPr>
      <w:r w:rsidRPr="00A72BA3">
        <w:t>оперативная память не менее 8 ГБ</w:t>
      </w:r>
      <w:r w:rsidR="00DE4C27" w:rsidRPr="00A72BA3">
        <w:t>;</w:t>
      </w:r>
    </w:p>
    <w:p w14:paraId="6ADE8166" w14:textId="249AD328" w:rsidR="00DE4C27" w:rsidRPr="00A72BA3" w:rsidRDefault="008B55BF" w:rsidP="00DE4C27">
      <w:pPr>
        <w:pStyle w:val="a0"/>
      </w:pPr>
      <w:r w:rsidRPr="00A72BA3">
        <w:t>встроенная память для хранения изображений и кэша приложения — от 1024 МБ;</w:t>
      </w:r>
    </w:p>
    <w:p w14:paraId="517C0F21" w14:textId="10527AAE" w:rsidR="00BC0A58" w:rsidRPr="00A72BA3" w:rsidRDefault="00BC0A58" w:rsidP="00DE4C27">
      <w:pPr>
        <w:pStyle w:val="a0"/>
      </w:pPr>
      <w:r w:rsidRPr="00A72BA3">
        <w:t>экран с разрешением 1920×1080;</w:t>
      </w:r>
    </w:p>
    <w:p w14:paraId="4B4CA4BE" w14:textId="0B077D89" w:rsidR="00A72BA3" w:rsidRPr="00A72BA3" w:rsidRDefault="00A72BA3" w:rsidP="00DE4C27">
      <w:pPr>
        <w:pStyle w:val="a0"/>
      </w:pPr>
      <w:r w:rsidRPr="00A72BA3">
        <w:t>современный мобильный процессор.</w:t>
      </w:r>
    </w:p>
    <w:p w14:paraId="45D5C85B" w14:textId="77777777" w:rsidR="00FE1A39" w:rsidRPr="00E76161" w:rsidRDefault="00FE1A39">
      <w:pPr>
        <w:spacing w:before="0" w:after="200" w:line="276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  <w:highlight w:val="yellow"/>
        </w:rPr>
      </w:pPr>
      <w:r w:rsidRPr="00E76161">
        <w:rPr>
          <w:highlight w:val="yellow"/>
        </w:rPr>
        <w:br w:type="page"/>
      </w:r>
    </w:p>
    <w:p w14:paraId="48FA2DD2" w14:textId="6A04664F" w:rsidR="009730DA" w:rsidRPr="00A212A8" w:rsidRDefault="00645BED" w:rsidP="00645BED">
      <w:pPr>
        <w:pStyle w:val="2"/>
      </w:pPr>
      <w:bookmarkStart w:id="26" w:name="_Toc181128077"/>
      <w:r w:rsidRPr="00A212A8">
        <w:lastRenderedPageBreak/>
        <w:t>Требования к надежности</w:t>
      </w:r>
      <w:bookmarkEnd w:id="26"/>
    </w:p>
    <w:p w14:paraId="4B1E2FF7" w14:textId="77777777" w:rsidR="00B718E5" w:rsidRPr="00A212A8" w:rsidRDefault="00B718E5" w:rsidP="00B718E5">
      <w:r w:rsidRPr="00A212A8">
        <w:t>Программа должна соответствовать следующим требованиям к надежности:</w:t>
      </w:r>
    </w:p>
    <w:p w14:paraId="224A8C13" w14:textId="18C12F22" w:rsidR="00A212A8" w:rsidRDefault="00A212A8" w:rsidP="00A212A8">
      <w:pPr>
        <w:pStyle w:val="a0"/>
      </w:pPr>
      <w:r>
        <w:t>обеспечение бесперебойного функционирования приложения на мобильных устройствах при стандартных условиях эксплуатации;</w:t>
      </w:r>
    </w:p>
    <w:p w14:paraId="2DC2857B" w14:textId="039AA48E" w:rsidR="00A212A8" w:rsidRDefault="00A212A8" w:rsidP="00A212A8">
      <w:pPr>
        <w:pStyle w:val="a0"/>
      </w:pPr>
      <w:r>
        <w:t>контроль корректности входных данных;</w:t>
      </w:r>
    </w:p>
    <w:p w14:paraId="5EE2DDCF" w14:textId="7F6DC9B5" w:rsidR="00A212A8" w:rsidRDefault="00A212A8" w:rsidP="00A212A8">
      <w:pPr>
        <w:pStyle w:val="a0"/>
      </w:pPr>
      <w:r>
        <w:t>защита от некорректного завершения работы при сбоях устройства – резервное сохранение пользовательских данных и настроек;</w:t>
      </w:r>
    </w:p>
    <w:p w14:paraId="5D8BF75D" w14:textId="1F187E1E" w:rsidR="00A212A8" w:rsidRDefault="00A212A8" w:rsidP="00A212A8">
      <w:pPr>
        <w:pStyle w:val="a0"/>
      </w:pPr>
      <w:r>
        <w:t>устойчивость к обрывам интернет-соединения – данные о вещах должны сохраняться локально и синхронизироваться с сервером после восстановления связи;</w:t>
      </w:r>
    </w:p>
    <w:p w14:paraId="1E2D9362" w14:textId="3A12F054" w:rsidR="00570772" w:rsidRPr="00A212A8" w:rsidRDefault="00A212A8" w:rsidP="00A212A8">
      <w:pPr>
        <w:pStyle w:val="a0"/>
      </w:pPr>
      <w:r w:rsidRPr="00A212A8">
        <w:t>возможность восстановления работы системы без потери критичных данных.</w:t>
      </w:r>
    </w:p>
    <w:p w14:paraId="7F640B47" w14:textId="070904E2" w:rsidR="00645BED" w:rsidRPr="00900287" w:rsidRDefault="00645BED" w:rsidP="00645BED">
      <w:pPr>
        <w:pStyle w:val="2"/>
      </w:pPr>
      <w:bookmarkStart w:id="27" w:name="_Toc181128078"/>
      <w:r w:rsidRPr="00900287">
        <w:t>Требования к безопасности</w:t>
      </w:r>
      <w:bookmarkEnd w:id="27"/>
    </w:p>
    <w:p w14:paraId="1BC1C180" w14:textId="77777777" w:rsidR="0097016E" w:rsidRDefault="0097016E" w:rsidP="0097016E">
      <w:bookmarkStart w:id="28" w:name="_Toc181128079"/>
      <w:r>
        <w:t>Безопасное функционирование программы должно обеспечиваться:</w:t>
      </w:r>
    </w:p>
    <w:p w14:paraId="7328FF33" w14:textId="77777777" w:rsidR="0097016E" w:rsidRDefault="0097016E" w:rsidP="0097016E">
      <w:pPr>
        <w:pStyle w:val="a0"/>
      </w:pPr>
      <w:r>
        <w:t>проверкой загружаемых файлов для предотвращения внедрения вредоносного кода;</w:t>
      </w:r>
    </w:p>
    <w:p w14:paraId="06D32E1C" w14:textId="579EC46A" w:rsidR="0097016E" w:rsidRDefault="0097016E" w:rsidP="0097016E">
      <w:pPr>
        <w:pStyle w:val="a0"/>
      </w:pPr>
      <w:r>
        <w:t>защитой пользовательских данных;</w:t>
      </w:r>
    </w:p>
    <w:p w14:paraId="072356F7" w14:textId="77777777" w:rsidR="0097016E" w:rsidRDefault="0097016E" w:rsidP="0097016E">
      <w:pPr>
        <w:pStyle w:val="a0"/>
      </w:pPr>
      <w:r>
        <w:t>соответствием требованиям ГОСТ 51188–98 «Защита информации. Испытания программных средств на наличие компьютерных вирусов»;</w:t>
      </w:r>
    </w:p>
    <w:p w14:paraId="71CBFECB" w14:textId="12A80883" w:rsidR="0097016E" w:rsidRDefault="0097016E" w:rsidP="0097016E">
      <w:pPr>
        <w:pStyle w:val="a0"/>
      </w:pPr>
      <w:r>
        <w:t>реализацией мер по защите от утечек данных при передаче через интернет;</w:t>
      </w:r>
    </w:p>
    <w:p w14:paraId="39FAB35F" w14:textId="77777777" w:rsidR="0097016E" w:rsidRDefault="0097016E" w:rsidP="0097016E">
      <w:pPr>
        <w:pStyle w:val="a0"/>
      </w:pPr>
      <w:r>
        <w:t xml:space="preserve">программой не обрабатываются и не хранятся данные, относящиеся к критическим персональным данным, поэтому система не подпадает под действие законов о специализированных ИС обработки </w:t>
      </w:r>
      <w:proofErr w:type="spellStart"/>
      <w:r>
        <w:t>ПДн</w:t>
      </w:r>
      <w:proofErr w:type="spellEnd"/>
      <w:r>
        <w:t>.</w:t>
      </w:r>
    </w:p>
    <w:p w14:paraId="32C4A45D" w14:textId="67FCFD3C" w:rsidR="007A3137" w:rsidRPr="00290FDA" w:rsidRDefault="007A3137" w:rsidP="007A3137">
      <w:pPr>
        <w:pStyle w:val="2"/>
      </w:pPr>
      <w:r w:rsidRPr="00290FDA">
        <w:t>Требования к патентной чистоте</w:t>
      </w:r>
      <w:bookmarkEnd w:id="28"/>
    </w:p>
    <w:p w14:paraId="4D4EEAAA" w14:textId="3616695D" w:rsidR="00290FDA" w:rsidRPr="00290FDA" w:rsidRDefault="00290FDA" w:rsidP="009731BA">
      <w:pPr>
        <w:rPr>
          <w:color w:val="000000"/>
        </w:rPr>
      </w:pPr>
      <w:r w:rsidRPr="00290FDA">
        <w:rPr>
          <w:color w:val="000000"/>
        </w:rPr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0B532B63" w14:textId="5443EFAF" w:rsidR="009731BA" w:rsidRPr="00290FDA" w:rsidRDefault="00290FDA" w:rsidP="009731BA">
      <w:r w:rsidRPr="00290FDA">
        <w:rPr>
          <w:color w:val="000000"/>
        </w:rPr>
        <w:t>При использовании сторонних библиотек и фреймворков допускается применение только тех решений, которые имеют свободные лицензии</w:t>
      </w:r>
      <w:r w:rsidRPr="00290FDA">
        <w:t xml:space="preserve"> </w:t>
      </w:r>
      <w:r w:rsidRPr="00290FDA">
        <w:rPr>
          <w:color w:val="000000"/>
        </w:rPr>
        <w:t>либо не нарушают авторских прав</w:t>
      </w:r>
      <w:r w:rsidR="009731BA" w:rsidRPr="00290FDA">
        <w:rPr>
          <w:color w:val="000000"/>
        </w:rPr>
        <w:t>.</w:t>
      </w:r>
    </w:p>
    <w:p w14:paraId="3BF80742" w14:textId="0BFF82FC" w:rsidR="003A546E" w:rsidRPr="00AF2227" w:rsidRDefault="003A546E" w:rsidP="003A546E">
      <w:pPr>
        <w:pStyle w:val="2"/>
      </w:pPr>
      <w:bookmarkStart w:id="29" w:name="_Toc181128080"/>
      <w:r w:rsidRPr="00AF2227">
        <w:t>Требования к перспективам развития</w:t>
      </w:r>
      <w:bookmarkEnd w:id="29"/>
    </w:p>
    <w:p w14:paraId="7A0BAC2F" w14:textId="199FA226" w:rsidR="008F0FE9" w:rsidRPr="00AF2227" w:rsidRDefault="00746C80" w:rsidP="008F0FE9">
      <w:r w:rsidRPr="00AF2227">
        <w:t>В случае активного использования системы подбора одежды возможны следующие направления развития</w:t>
      </w:r>
      <w:r w:rsidR="008F0FE9" w:rsidRPr="00AF2227">
        <w:t>:</w:t>
      </w:r>
    </w:p>
    <w:p w14:paraId="3169720E" w14:textId="22BAB2B4" w:rsidR="008F0FE9" w:rsidRPr="00AF2227" w:rsidRDefault="00977F43" w:rsidP="00A71C12">
      <w:pPr>
        <w:pStyle w:val="a0"/>
      </w:pPr>
      <w:r w:rsidRPr="00AF2227">
        <w:t>добавление модуля интеграции с онлайн-магазинами одежды;</w:t>
      </w:r>
    </w:p>
    <w:p w14:paraId="7BE4227A" w14:textId="2E3B02D9" w:rsidR="008F0FE9" w:rsidRPr="00AF2227" w:rsidRDefault="00EE2F40" w:rsidP="00EE2F40">
      <w:pPr>
        <w:pStyle w:val="a0"/>
      </w:pPr>
      <w:r w:rsidRPr="00AF2227">
        <w:t>расширение функционала мобильного приложения за счёт социальной составляющей.</w:t>
      </w:r>
    </w:p>
    <w:p w14:paraId="7B2062F0" w14:textId="54ECF06C" w:rsidR="00127A5A" w:rsidRPr="00B907E9" w:rsidRDefault="00127A5A" w:rsidP="00127A5A">
      <w:pPr>
        <w:pStyle w:val="1"/>
      </w:pPr>
      <w:bookmarkStart w:id="30" w:name="_Toc181128081"/>
      <w:r w:rsidRPr="00B907E9">
        <w:lastRenderedPageBreak/>
        <w:t>Состав и содержание работ</w:t>
      </w:r>
      <w:bookmarkEnd w:id="30"/>
    </w:p>
    <w:p w14:paraId="1591E20B" w14:textId="77777777" w:rsidR="00D24053" w:rsidRPr="00B907E9" w:rsidRDefault="00D24053" w:rsidP="00D24053">
      <w:pPr>
        <w:rPr>
          <w:rFonts w:eastAsia="MS Mincho" w:cs="Arial"/>
          <w:szCs w:val="24"/>
        </w:rPr>
      </w:pPr>
      <w:r w:rsidRPr="00B907E9">
        <w:rPr>
          <w:rFonts w:eastAsia="Times New Roman" w:cs="Times New Roman"/>
          <w:szCs w:val="24"/>
        </w:rPr>
        <w:t xml:space="preserve">Анализ требований – на этом этапе определяются требования к </w:t>
      </w:r>
      <w:r w:rsidRPr="00B907E9">
        <w:rPr>
          <w:rFonts w:eastAsia="Times New Roman" w:cs="Times New Roman"/>
          <w:color w:val="000000"/>
          <w:szCs w:val="24"/>
        </w:rPr>
        <w:t>приложению,</w:t>
      </w:r>
      <w:r w:rsidRPr="00B907E9">
        <w:rPr>
          <w:rFonts w:eastAsia="Times New Roman" w:cs="Times New Roman"/>
          <w:szCs w:val="24"/>
        </w:rPr>
        <w:t xml:space="preserve"> ее функциональность и основные возможности. Анализируются существующие аналоги и определяются их преимущества и недостатки.</w:t>
      </w:r>
    </w:p>
    <w:p w14:paraId="1899762C" w14:textId="18137B0B" w:rsidR="00D24053" w:rsidRPr="00B907E9" w:rsidRDefault="00D24053" w:rsidP="00D24053">
      <w:pPr>
        <w:rPr>
          <w:rFonts w:eastAsia="MS Mincho" w:cs="Arial"/>
          <w:szCs w:val="24"/>
        </w:rPr>
      </w:pPr>
      <w:r w:rsidRPr="00B907E9">
        <w:rPr>
          <w:rFonts w:cs="Times New Roman"/>
        </w:rPr>
        <w:t>В настройку рабочего окружения входят определение языка программирования и IDE, необходимых библиотек</w:t>
      </w:r>
      <w:r w:rsidR="00282C65" w:rsidRPr="00B907E9">
        <w:rPr>
          <w:rFonts w:cs="Times New Roman"/>
        </w:rPr>
        <w:t>.</w:t>
      </w:r>
    </w:p>
    <w:p w14:paraId="525735F9" w14:textId="77777777" w:rsidR="00D24053" w:rsidRPr="00B907E9" w:rsidRDefault="00D24053" w:rsidP="00D24053">
      <w:pPr>
        <w:rPr>
          <w:rFonts w:eastAsia="MS Mincho" w:cs="Arial"/>
          <w:szCs w:val="24"/>
        </w:rPr>
      </w:pPr>
      <w:r w:rsidRPr="00B907E9">
        <w:rPr>
          <w:rFonts w:eastAsia="Times New Roman" w:cs="Times New Roman"/>
          <w:szCs w:val="24"/>
        </w:rPr>
        <w:t>Проектирование приложения – на этом этапе разрабатывается архитектура приложения, определяются интерфейс и основные элементы управления, проектируются основные механики.</w:t>
      </w:r>
    </w:p>
    <w:p w14:paraId="76BE6FF0" w14:textId="04A8E33C" w:rsidR="00D24053" w:rsidRPr="00B907E9" w:rsidRDefault="00D24053" w:rsidP="00D24053">
      <w:pPr>
        <w:rPr>
          <w:rFonts w:eastAsia="MS Mincho" w:cs="Arial"/>
        </w:rPr>
      </w:pPr>
      <w:r w:rsidRPr="00B907E9">
        <w:rPr>
          <w:rFonts w:eastAsia="Times New Roman" w:cs="Times New Roman"/>
        </w:rPr>
        <w:t>Разработка приложения – на этом этапе создаются компоненты приложения, например область с выводом данных.</w:t>
      </w:r>
    </w:p>
    <w:p w14:paraId="02D94C44" w14:textId="77777777" w:rsidR="00D24053" w:rsidRPr="00B907E9" w:rsidRDefault="00D24053" w:rsidP="00D24053">
      <w:pPr>
        <w:rPr>
          <w:rFonts w:eastAsia="MS Mincho" w:cs="Arial"/>
          <w:szCs w:val="24"/>
        </w:rPr>
      </w:pPr>
      <w:r w:rsidRPr="00B907E9">
        <w:rPr>
          <w:rFonts w:eastAsia="Times New Roman" w:cs="Times New Roman"/>
          <w:szCs w:val="24"/>
        </w:rPr>
        <w:t>Тестирование и отладка – после завершения разработки проводится тестирование приложение на наличие ошибок и недоработок. В случае обнаружения ошибок их устраняют.</w:t>
      </w:r>
    </w:p>
    <w:p w14:paraId="654F8CC4" w14:textId="77777777" w:rsidR="00D24053" w:rsidRPr="00B907E9" w:rsidRDefault="00D24053" w:rsidP="00D24053">
      <w:pPr>
        <w:rPr>
          <w:rFonts w:eastAsia="MS Mincho" w:cs="Arial"/>
          <w:szCs w:val="24"/>
        </w:rPr>
      </w:pPr>
      <w:r w:rsidRPr="00B907E9">
        <w:rPr>
          <w:rFonts w:eastAsia="Times New Roman" w:cs="Times New Roman"/>
          <w:szCs w:val="24"/>
        </w:rPr>
        <w:t>Оптимизация и улучшение производительности – на этом этапе проводятся работы по оптимизации приложения для повышения ее производительности.</w:t>
      </w:r>
    </w:p>
    <w:p w14:paraId="0088D0A1" w14:textId="77777777" w:rsidR="007400A8" w:rsidRPr="00E76161" w:rsidRDefault="007400A8" w:rsidP="007400A8">
      <w:pPr>
        <w:rPr>
          <w:highlight w:val="yellow"/>
        </w:rPr>
      </w:pPr>
    </w:p>
    <w:p w14:paraId="09127949" w14:textId="77777777" w:rsidR="000E06F3" w:rsidRPr="00E76161" w:rsidRDefault="000E06F3">
      <w:pPr>
        <w:spacing w:before="0" w:after="200" w:line="276" w:lineRule="auto"/>
        <w:ind w:firstLine="0"/>
        <w:contextualSpacing w:val="0"/>
        <w:jc w:val="left"/>
        <w:rPr>
          <w:rFonts w:eastAsiaTheme="majorEastAsia" w:cs="Times New Roman"/>
          <w:b/>
          <w:bCs/>
          <w:noProof/>
          <w:szCs w:val="36"/>
          <w:highlight w:val="yellow"/>
        </w:rPr>
      </w:pPr>
      <w:r w:rsidRPr="00E76161">
        <w:rPr>
          <w:highlight w:val="yellow"/>
        </w:rPr>
        <w:br w:type="page"/>
      </w:r>
    </w:p>
    <w:p w14:paraId="377A030C" w14:textId="77777777" w:rsidR="007951C7" w:rsidRPr="004673ED" w:rsidRDefault="000E06F3" w:rsidP="000E06F3">
      <w:pPr>
        <w:pStyle w:val="1"/>
      </w:pPr>
      <w:bookmarkStart w:id="31" w:name="_Toc181128082"/>
      <w:r w:rsidRPr="004673ED">
        <w:lastRenderedPageBreak/>
        <w:t>Порядок разработки</w:t>
      </w:r>
      <w:bookmarkEnd w:id="31"/>
    </w:p>
    <w:p w14:paraId="49393C70" w14:textId="77777777" w:rsidR="007951C7" w:rsidRPr="004673ED" w:rsidRDefault="007951C7" w:rsidP="007951C7">
      <w:pPr>
        <w:ind w:firstLine="0"/>
      </w:pPr>
      <w:r w:rsidRPr="004673ED">
        <w:t>Таблица 1 –Этапы разработки</w:t>
      </w:r>
    </w:p>
    <w:tbl>
      <w:tblPr>
        <w:tblStyle w:val="ac"/>
        <w:tblW w:w="10200" w:type="dxa"/>
        <w:jc w:val="right"/>
        <w:tblLayout w:type="fixed"/>
        <w:tblLook w:val="04A0" w:firstRow="1" w:lastRow="0" w:firstColumn="1" w:lastColumn="0" w:noHBand="0" w:noVBand="1"/>
      </w:tblPr>
      <w:tblGrid>
        <w:gridCol w:w="1138"/>
        <w:gridCol w:w="2118"/>
        <w:gridCol w:w="1677"/>
        <w:gridCol w:w="3416"/>
        <w:gridCol w:w="1851"/>
      </w:tblGrid>
      <w:tr w:rsidR="007951C7" w:rsidRPr="004673ED" w14:paraId="15ED714B" w14:textId="77777777" w:rsidTr="007951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7"/>
          <w:jc w:val="right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07F29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№ этапа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B2601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Наименование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DD399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Длительность</w:t>
            </w:r>
          </w:p>
        </w:tc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B693F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Состав работ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19FD4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Результат</w:t>
            </w:r>
          </w:p>
        </w:tc>
      </w:tr>
      <w:tr w:rsidR="007951C7" w:rsidRPr="004673ED" w14:paraId="44465E89" w14:textId="77777777" w:rsidTr="007951C7">
        <w:trPr>
          <w:trHeight w:val="1210"/>
          <w:jc w:val="right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8AE8C" w14:textId="04D87E35" w:rsidR="007951C7" w:rsidRPr="004673ED" w:rsidRDefault="00D21760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1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CEDED" w14:textId="77777777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Техническое задание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0785B" w14:textId="77777777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1 месяца</w:t>
            </w:r>
          </w:p>
        </w:tc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64467" w14:textId="77777777" w:rsidR="007951C7" w:rsidRPr="004673ED" w:rsidRDefault="007951C7">
            <w:pPr>
              <w:pStyle w:val="vgutTableText"/>
              <w:widowControl w:val="0"/>
            </w:pPr>
            <w:r w:rsidRPr="004673ED">
              <w:t>Поиск аналогов;</w:t>
            </w:r>
          </w:p>
          <w:p w14:paraId="2FCAFB4F" w14:textId="390284AF" w:rsidR="007951C7" w:rsidRPr="004673ED" w:rsidRDefault="007951C7">
            <w:pPr>
              <w:pStyle w:val="vgutTableText"/>
              <w:widowControl w:val="0"/>
              <w:rPr>
                <w:lang w:val="en-US"/>
              </w:rPr>
            </w:pPr>
            <w:r w:rsidRPr="004673ED">
              <w:t>Написание предметной области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7E203" w14:textId="707E20B1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  <w:lang w:val="en-US"/>
              </w:rPr>
            </w:pPr>
            <w:r w:rsidRPr="004673ED">
              <w:t>Техническое задание</w:t>
            </w:r>
          </w:p>
        </w:tc>
      </w:tr>
      <w:tr w:rsidR="00D21760" w:rsidRPr="004673ED" w14:paraId="53ECF423" w14:textId="77777777" w:rsidTr="007951C7">
        <w:trPr>
          <w:trHeight w:val="1210"/>
          <w:jc w:val="right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6159D" w14:textId="38181762" w:rsidR="00D21760" w:rsidRPr="004673ED" w:rsidRDefault="00D21760" w:rsidP="00D21760">
            <w:pPr>
              <w:pStyle w:val="vgutTableText"/>
              <w:widowControl w:val="0"/>
            </w:pPr>
            <w:r w:rsidRPr="004673ED">
              <w:t>2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81FA0" w14:textId="13EFC7BC" w:rsidR="00D21760" w:rsidRPr="004673ED" w:rsidRDefault="00D21760" w:rsidP="00D21760">
            <w:pPr>
              <w:pStyle w:val="vgutTableText"/>
              <w:widowControl w:val="0"/>
            </w:pPr>
            <w:r w:rsidRPr="004673ED">
              <w:t>Настройка рабочего окружения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1ECB5" w14:textId="70CE45AB" w:rsidR="00D21760" w:rsidRPr="004673ED" w:rsidRDefault="00D21760" w:rsidP="00D21760">
            <w:pPr>
              <w:pStyle w:val="vgutTableText"/>
              <w:widowControl w:val="0"/>
            </w:pPr>
            <w:r w:rsidRPr="004673ED">
              <w:t>1 неделя</w:t>
            </w:r>
          </w:p>
        </w:tc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3B12D" w14:textId="77777777" w:rsidR="00D21760" w:rsidRPr="004673ED" w:rsidRDefault="00D21760" w:rsidP="00D21760">
            <w:pPr>
              <w:pStyle w:val="vgutTableText"/>
              <w:widowControl w:val="0"/>
            </w:pPr>
            <w:r w:rsidRPr="004673ED">
              <w:t>Выбор язык для написания программы;</w:t>
            </w:r>
          </w:p>
          <w:p w14:paraId="09C0CF29" w14:textId="77777777" w:rsidR="00D21760" w:rsidRPr="004673ED" w:rsidRDefault="00D21760" w:rsidP="00D21760">
            <w:pPr>
              <w:pStyle w:val="vgutTableText"/>
              <w:widowControl w:val="0"/>
            </w:pPr>
            <w:r w:rsidRPr="004673ED">
              <w:t>Выбор IDE на котором будет писаться данная программа;</w:t>
            </w:r>
          </w:p>
          <w:p w14:paraId="78B29C57" w14:textId="5F352330" w:rsidR="00D21760" w:rsidRPr="004673ED" w:rsidRDefault="00D21760" w:rsidP="00D21760">
            <w:pPr>
              <w:pStyle w:val="vgutTableText"/>
              <w:widowControl w:val="0"/>
            </w:pPr>
            <w:r w:rsidRPr="004673ED">
              <w:t>Выбор библиотеки которые будут использоваться для написания программ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4A578" w14:textId="1D340A5C" w:rsidR="00D21760" w:rsidRPr="004673ED" w:rsidRDefault="00D21760" w:rsidP="00D21760">
            <w:pPr>
              <w:pStyle w:val="vgutTableText"/>
              <w:widowControl w:val="0"/>
            </w:pPr>
            <w:r w:rsidRPr="004673ED">
              <w:t>Готовое к написанию кода рабочее место</w:t>
            </w:r>
          </w:p>
        </w:tc>
      </w:tr>
      <w:tr w:rsidR="007951C7" w:rsidRPr="004673ED" w14:paraId="52E66456" w14:textId="77777777" w:rsidTr="007951C7">
        <w:trPr>
          <w:jc w:val="right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5989E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3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CBFFD" w14:textId="77777777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Проектирование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E178A" w14:textId="49447B5A" w:rsidR="007951C7" w:rsidRPr="004673ED" w:rsidRDefault="0060430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2</w:t>
            </w:r>
            <w:r w:rsidR="007951C7" w:rsidRPr="004673ED">
              <w:t xml:space="preserve"> недели</w:t>
            </w:r>
          </w:p>
        </w:tc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86313" w14:textId="77777777" w:rsidR="007951C7" w:rsidRPr="004673ED" w:rsidRDefault="007951C7">
            <w:pPr>
              <w:pStyle w:val="vgutTableText"/>
              <w:widowControl w:val="0"/>
            </w:pPr>
            <w:r w:rsidRPr="004673ED">
              <w:t>Проектирование интерфейса приложения</w:t>
            </w:r>
            <w:r w:rsidR="00734CA1" w:rsidRPr="004673ED">
              <w:t>;</w:t>
            </w:r>
          </w:p>
          <w:p w14:paraId="6F99DFAC" w14:textId="1B9D5994" w:rsidR="003B4568" w:rsidRPr="004673ED" w:rsidRDefault="003B4568">
            <w:pPr>
              <w:pStyle w:val="vgutTableText"/>
              <w:widowControl w:val="0"/>
            </w:pPr>
            <w:r w:rsidRPr="004673ED">
              <w:t>Проектирование концептуальной БД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6C1D1" w14:textId="27DE8AFD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Структура программного обеспечения, база данных</w:t>
            </w:r>
          </w:p>
        </w:tc>
      </w:tr>
      <w:tr w:rsidR="007951C7" w:rsidRPr="004673ED" w14:paraId="6C27A413" w14:textId="77777777" w:rsidTr="007951C7">
        <w:trPr>
          <w:jc w:val="right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4295B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4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37A67" w14:textId="4623C365" w:rsidR="007951C7" w:rsidRPr="004673ED" w:rsidRDefault="00B90011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rPr>
                <w:rFonts w:cs="Times New Roman"/>
                <w:szCs w:val="24"/>
              </w:rPr>
              <w:t>Реализация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7C17" w14:textId="6A7F216D" w:rsidR="007951C7" w:rsidRPr="004673ED" w:rsidRDefault="0060430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3</w:t>
            </w:r>
            <w:r w:rsidR="007951C7" w:rsidRPr="004673ED">
              <w:t xml:space="preserve"> </w:t>
            </w:r>
            <w:r w:rsidRPr="004673ED">
              <w:t>недели</w:t>
            </w:r>
          </w:p>
        </w:tc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43A72" w14:textId="77777777" w:rsidR="007951C7" w:rsidRPr="004673ED" w:rsidRDefault="007951C7">
            <w:pPr>
              <w:pStyle w:val="vgutTableText"/>
              <w:widowControl w:val="0"/>
            </w:pPr>
            <w:r w:rsidRPr="004673ED">
              <w:t>Написание прототипа;</w:t>
            </w:r>
          </w:p>
          <w:p w14:paraId="6DBD5A82" w14:textId="14461A07" w:rsidR="002F67B1" w:rsidRPr="004673ED" w:rsidRDefault="002F67B1">
            <w:pPr>
              <w:pStyle w:val="vgutTableText"/>
              <w:widowControl w:val="0"/>
            </w:pPr>
            <w:r w:rsidRPr="004673ED">
              <w:t>Реализация БД;</w:t>
            </w:r>
          </w:p>
          <w:p w14:paraId="69631B2D" w14:textId="768E0D12" w:rsidR="005A3C68" w:rsidRPr="004673ED" w:rsidRDefault="007951C7">
            <w:pPr>
              <w:pStyle w:val="vgutTableText"/>
              <w:widowControl w:val="0"/>
            </w:pPr>
            <w:r w:rsidRPr="004673ED">
              <w:t>Написание готовой программы</w:t>
            </w:r>
            <w:r w:rsidR="002F67B1" w:rsidRPr="004673ED">
              <w:t>.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67F8A" w14:textId="1F86CAB4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  <w:lang w:val="en-US"/>
              </w:rPr>
            </w:pPr>
            <w:r w:rsidRPr="004673ED">
              <w:t>Программное обеспечение</w:t>
            </w:r>
          </w:p>
        </w:tc>
      </w:tr>
      <w:tr w:rsidR="007951C7" w:rsidRPr="004673ED" w14:paraId="07C6AB18" w14:textId="77777777" w:rsidTr="007951C7">
        <w:trPr>
          <w:jc w:val="right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E7007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5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C9196" w14:textId="77777777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Тестирование программы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A078D" w14:textId="2FF26B6D" w:rsidR="007951C7" w:rsidRPr="004673ED" w:rsidRDefault="0060430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1</w:t>
            </w:r>
            <w:r w:rsidR="007951C7" w:rsidRPr="004673ED">
              <w:t xml:space="preserve"> недели</w:t>
            </w:r>
          </w:p>
        </w:tc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080D2" w14:textId="77777777" w:rsidR="007951C7" w:rsidRPr="004673ED" w:rsidRDefault="007951C7">
            <w:pPr>
              <w:pStyle w:val="vgutTableText"/>
              <w:widowControl w:val="0"/>
            </w:pPr>
            <w:r w:rsidRPr="004673ED">
              <w:t>Протестировать приложение на основе методики тестирования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AAE8A" w14:textId="31B92C20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Список недоработок и ошибок в работе</w:t>
            </w:r>
          </w:p>
        </w:tc>
      </w:tr>
      <w:tr w:rsidR="007951C7" w:rsidRPr="004673ED" w14:paraId="61D20EEA" w14:textId="77777777" w:rsidTr="007951C7">
        <w:trPr>
          <w:jc w:val="right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E6BB7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6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74DEE" w14:textId="77777777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Доработка программы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58671" w14:textId="77777777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1 недели</w:t>
            </w:r>
          </w:p>
        </w:tc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374DD" w14:textId="3AF3900A" w:rsidR="007951C7" w:rsidRPr="004673ED" w:rsidRDefault="007951C7">
            <w:pPr>
              <w:pStyle w:val="vgutTableText"/>
              <w:widowControl w:val="0"/>
            </w:pPr>
            <w:r w:rsidRPr="004673ED">
              <w:t>Исправление ошибок в программе которые были выявлены в тестирование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73DFF" w14:textId="2CE99CCF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Ошибки и недоработки в работе программного обеспечения устранены</w:t>
            </w:r>
          </w:p>
        </w:tc>
      </w:tr>
      <w:tr w:rsidR="007951C7" w:rsidRPr="00E76161" w14:paraId="06656D6F" w14:textId="77777777" w:rsidTr="007951C7">
        <w:trPr>
          <w:jc w:val="right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31873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7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DCDC3" w14:textId="77777777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Подготовка эксплуатационной документации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BB7D0" w14:textId="3974997C" w:rsidR="007951C7" w:rsidRPr="004673ED" w:rsidRDefault="0060430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1</w:t>
            </w:r>
            <w:r w:rsidR="007951C7" w:rsidRPr="004673ED">
              <w:t xml:space="preserve"> недели</w:t>
            </w:r>
          </w:p>
        </w:tc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777B6" w14:textId="77777777" w:rsidR="007951C7" w:rsidRPr="004673ED" w:rsidRDefault="007951C7">
            <w:pPr>
              <w:pStyle w:val="vgutTableText"/>
              <w:widowControl w:val="0"/>
            </w:pPr>
            <w:r w:rsidRPr="004673ED">
              <w:t>Написание курсового проекта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85018" w14:textId="3D3FE860" w:rsidR="007951C7" w:rsidRPr="004673ED" w:rsidRDefault="004673ED">
            <w:pPr>
              <w:pStyle w:val="vgutTableText"/>
              <w:widowControl w:val="0"/>
              <w:rPr>
                <w:rFonts w:cs="Times New Roman"/>
                <w:szCs w:val="24"/>
                <w:lang w:val="en-US"/>
              </w:rPr>
            </w:pPr>
            <w:r w:rsidRPr="004673ED">
              <w:t>ТЗ, РП ПМИ</w:t>
            </w:r>
          </w:p>
        </w:tc>
      </w:tr>
    </w:tbl>
    <w:p w14:paraId="7E2B9E48" w14:textId="2D630905" w:rsidR="008F6FA6" w:rsidRPr="007A0851" w:rsidRDefault="008F6FA6" w:rsidP="008F6FA6">
      <w:pPr>
        <w:pStyle w:val="1"/>
      </w:pPr>
      <w:bookmarkStart w:id="32" w:name="_Toc181128083"/>
      <w:r w:rsidRPr="007A0851">
        <w:lastRenderedPageBreak/>
        <w:t>Требования к документированию</w:t>
      </w:r>
      <w:bookmarkEnd w:id="2"/>
      <w:bookmarkEnd w:id="3"/>
      <w:bookmarkEnd w:id="32"/>
    </w:p>
    <w:p w14:paraId="54C73593" w14:textId="77777777" w:rsidR="004B7621" w:rsidRPr="007A0851" w:rsidRDefault="004B7621" w:rsidP="004B7621">
      <w:r w:rsidRPr="007A0851">
        <w:t>Состав программной документации должен включать в себя:</w:t>
      </w:r>
    </w:p>
    <w:p w14:paraId="795F3A97" w14:textId="77777777" w:rsidR="004B7621" w:rsidRPr="007A0851" w:rsidRDefault="004B7621" w:rsidP="00590E35">
      <w:pPr>
        <w:pStyle w:val="a0"/>
      </w:pPr>
      <w:r w:rsidRPr="007A0851">
        <w:t>техническое задание;</w:t>
      </w:r>
    </w:p>
    <w:p w14:paraId="2412D7F2" w14:textId="790D0F71" w:rsidR="00D029A4" w:rsidRPr="007A0851" w:rsidRDefault="007A0851" w:rsidP="00590E35">
      <w:pPr>
        <w:pStyle w:val="a0"/>
      </w:pPr>
      <w:r w:rsidRPr="007A0851">
        <w:t>р</w:t>
      </w:r>
      <w:r w:rsidR="00405F3E" w:rsidRPr="007A0851">
        <w:t>уководство пользователя</w:t>
      </w:r>
      <w:r w:rsidR="00D029A4" w:rsidRPr="007A0851">
        <w:t>;</w:t>
      </w:r>
    </w:p>
    <w:p w14:paraId="5557AC2A" w14:textId="5519C96B" w:rsidR="004B7621" w:rsidRPr="007A0851" w:rsidRDefault="007A0851" w:rsidP="002B0765">
      <w:pPr>
        <w:pStyle w:val="a0"/>
      </w:pPr>
      <w:r w:rsidRPr="007A0851">
        <w:t>программа и методики испытаний</w:t>
      </w:r>
      <w:r w:rsidR="004B7621" w:rsidRPr="007A0851">
        <w:t>.</w:t>
      </w:r>
    </w:p>
    <w:p w14:paraId="1F74A419" w14:textId="77777777" w:rsidR="004B7621" w:rsidRPr="0093263E" w:rsidRDefault="004B7621" w:rsidP="004B7621">
      <w:pPr>
        <w:rPr>
          <w:rFonts w:cs="Times New Roman"/>
        </w:rPr>
      </w:pPr>
      <w:r w:rsidRPr="0093263E">
        <w:rPr>
          <w:rFonts w:cs="Times New Roman"/>
        </w:rPr>
        <w:t>Все вышеперечисленные документы должны быть написаны, согласно следующим требованиям:</w:t>
      </w:r>
    </w:p>
    <w:p w14:paraId="0CFE0A22" w14:textId="77777777" w:rsidR="004B7621" w:rsidRPr="0093263E" w:rsidRDefault="004B7621" w:rsidP="004B7621">
      <w:pPr>
        <w:pStyle w:val="a0"/>
      </w:pPr>
      <w:r w:rsidRPr="0093263E">
        <w:t>ГОСТ 34.602–2020;</w:t>
      </w:r>
    </w:p>
    <w:p w14:paraId="08D77134" w14:textId="77777777" w:rsidR="004B7621" w:rsidRPr="0093263E" w:rsidRDefault="004B7621" w:rsidP="004B7621">
      <w:pPr>
        <w:pStyle w:val="a0"/>
      </w:pPr>
      <w:r w:rsidRPr="0093263E">
        <w:t>ГОСТ 19 ЕСПД.</w:t>
      </w:r>
    </w:p>
    <w:p w14:paraId="51E18C10" w14:textId="77777777" w:rsidR="004B7621" w:rsidRPr="00E76161" w:rsidRDefault="004B7621" w:rsidP="004B7621">
      <w:pPr>
        <w:rPr>
          <w:highlight w:val="yellow"/>
        </w:rPr>
      </w:pPr>
    </w:p>
    <w:p w14:paraId="4B5DBF2F" w14:textId="667C5B05" w:rsidR="000E06F3" w:rsidRPr="00E76161" w:rsidRDefault="000E06F3">
      <w:pPr>
        <w:spacing w:before="0" w:after="200" w:line="276" w:lineRule="auto"/>
        <w:ind w:firstLine="0"/>
        <w:contextualSpacing w:val="0"/>
        <w:jc w:val="left"/>
        <w:rPr>
          <w:highlight w:val="yellow"/>
        </w:rPr>
      </w:pPr>
      <w:r w:rsidRPr="00E76161">
        <w:rPr>
          <w:highlight w:val="yellow"/>
        </w:rPr>
        <w:br w:type="page"/>
      </w:r>
    </w:p>
    <w:p w14:paraId="4BBCACB3" w14:textId="4E0BA5A5" w:rsidR="000E06F3" w:rsidRPr="00E930F0" w:rsidRDefault="000E06F3" w:rsidP="000E06F3">
      <w:pPr>
        <w:pStyle w:val="1"/>
      </w:pPr>
      <w:bookmarkStart w:id="33" w:name="_Toc181128084"/>
      <w:r w:rsidRPr="00E930F0">
        <w:lastRenderedPageBreak/>
        <w:t>Требования к приемно-сдаточным процедурам</w:t>
      </w:r>
      <w:bookmarkEnd w:id="33"/>
    </w:p>
    <w:p w14:paraId="2DB00552" w14:textId="77777777" w:rsidR="005A16E9" w:rsidRDefault="005A16E9" w:rsidP="005A16E9">
      <w:r>
        <w:t>Испытания проводятся комиссией, в лице заказчика, которым является Колледж ФГБОУ ВО «Вятский государственный университет», представленный преподавателем учебной практики УП.03 – Долженковой Марией Львовной.</w:t>
      </w:r>
    </w:p>
    <w:p w14:paraId="54C8F839" w14:textId="77777777" w:rsidR="005A16E9" w:rsidRDefault="005A16E9" w:rsidP="005A16E9">
      <w:r>
        <w:t xml:space="preserve">Во время испытаний комиссия проверяет работу программы в соответствии со следующими позициями:  </w:t>
      </w:r>
    </w:p>
    <w:p w14:paraId="3CE78FF4" w14:textId="3EFD3512" w:rsidR="005A16E9" w:rsidRDefault="005A16E9" w:rsidP="005A16E9">
      <w:pPr>
        <w:pStyle w:val="a0"/>
      </w:pPr>
      <w:r>
        <w:t xml:space="preserve">набор функциональных тестов;  </w:t>
      </w:r>
    </w:p>
    <w:p w14:paraId="1A8A570A" w14:textId="76A38DFE" w:rsidR="005A16E9" w:rsidRDefault="005A16E9" w:rsidP="005A16E9">
      <w:pPr>
        <w:pStyle w:val="a0"/>
      </w:pPr>
      <w:r>
        <w:t xml:space="preserve">корректное функционирование заданных в техническом задании функций;  </w:t>
      </w:r>
    </w:p>
    <w:p w14:paraId="4839D47A" w14:textId="6FCB1109" w:rsidR="005A16E9" w:rsidRDefault="005A16E9" w:rsidP="005A16E9">
      <w:pPr>
        <w:pStyle w:val="a0"/>
      </w:pPr>
      <w:r>
        <w:t xml:space="preserve">возможность функционирования на устройстве с указанными минимальными системными требованиями.  </w:t>
      </w:r>
    </w:p>
    <w:p w14:paraId="338E7F67" w14:textId="6D992ED9" w:rsidR="0018523B" w:rsidRPr="00E76161" w:rsidRDefault="005A16E9" w:rsidP="005A16E9">
      <w:pPr>
        <w:rPr>
          <w:highlight w:val="yellow"/>
        </w:rPr>
      </w:pPr>
      <w:r>
        <w:t>Комиссии должны быть представлены эксплуатационные документы, разработанная программа и доклад.</w:t>
      </w:r>
    </w:p>
    <w:sectPr w:rsidR="0018523B" w:rsidRPr="00E76161" w:rsidSect="00D2756B">
      <w:headerReference w:type="default" r:id="rId22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C7EA55" w14:textId="77777777" w:rsidR="002E4285" w:rsidRDefault="002E4285">
      <w:pPr>
        <w:spacing w:before="0" w:line="240" w:lineRule="auto"/>
      </w:pPr>
      <w:r>
        <w:separator/>
      </w:r>
    </w:p>
  </w:endnote>
  <w:endnote w:type="continuationSeparator" w:id="0">
    <w:p w14:paraId="5C47DBCB" w14:textId="77777777" w:rsidR="002E4285" w:rsidRDefault="002E4285">
      <w:pPr>
        <w:spacing w:before="0" w:line="240" w:lineRule="auto"/>
      </w:pPr>
      <w:r>
        <w:continuationSeparator/>
      </w:r>
    </w:p>
  </w:endnote>
  <w:endnote w:type="continuationNotice" w:id="1">
    <w:p w14:paraId="50DC3A7E" w14:textId="77777777" w:rsidR="002E4285" w:rsidRDefault="002E4285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C7320F" w14:textId="77777777" w:rsidR="002E4285" w:rsidRDefault="002E4285" w:rsidP="00990EAC">
      <w:pPr>
        <w:spacing w:before="0" w:line="240" w:lineRule="auto"/>
      </w:pPr>
      <w:r>
        <w:separator/>
      </w:r>
    </w:p>
  </w:footnote>
  <w:footnote w:type="continuationSeparator" w:id="0">
    <w:p w14:paraId="33D1341E" w14:textId="77777777" w:rsidR="002E4285" w:rsidRDefault="002E4285" w:rsidP="00990EAC">
      <w:pPr>
        <w:spacing w:before="0" w:line="240" w:lineRule="auto"/>
      </w:pPr>
      <w:r>
        <w:continuationSeparator/>
      </w:r>
    </w:p>
  </w:footnote>
  <w:footnote w:type="continuationNotice" w:id="1">
    <w:p w14:paraId="72908BCE" w14:textId="77777777" w:rsidR="002E4285" w:rsidRDefault="002E4285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06B065" w14:textId="54B7B2D9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D065A6"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AD47E7A"/>
    <w:multiLevelType w:val="multilevel"/>
    <w:tmpl w:val="5B1C953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B3B4DFE"/>
    <w:multiLevelType w:val="multilevel"/>
    <w:tmpl w:val="7ECAA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6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7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705097D"/>
    <w:multiLevelType w:val="multilevel"/>
    <w:tmpl w:val="5BE8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06A489D"/>
    <w:multiLevelType w:val="hybridMultilevel"/>
    <w:tmpl w:val="C3F66C28"/>
    <w:lvl w:ilvl="0" w:tplc="97FC4C22">
      <w:start w:val="1"/>
      <w:numFmt w:val="decimal"/>
      <w:lvlText w:val="3.3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0E7733B"/>
    <w:multiLevelType w:val="hybridMultilevel"/>
    <w:tmpl w:val="C02E2446"/>
    <w:lvl w:ilvl="0" w:tplc="96A8512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6" w15:restartNumberingAfterBreak="0">
    <w:nsid w:val="541A247F"/>
    <w:multiLevelType w:val="hybridMultilevel"/>
    <w:tmpl w:val="CA001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A88565B"/>
    <w:multiLevelType w:val="hybridMultilevel"/>
    <w:tmpl w:val="C3F66C28"/>
    <w:lvl w:ilvl="0" w:tplc="97FC4C22">
      <w:start w:val="1"/>
      <w:numFmt w:val="decimal"/>
      <w:lvlText w:val="3.3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4F4259B"/>
    <w:multiLevelType w:val="multilevel"/>
    <w:tmpl w:val="A8B0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921998"/>
    <w:multiLevelType w:val="multilevel"/>
    <w:tmpl w:val="03D0A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8966CC"/>
    <w:multiLevelType w:val="multilevel"/>
    <w:tmpl w:val="D67ABC46"/>
    <w:lvl w:ilvl="0">
      <w:start w:val="1"/>
      <w:numFmt w:val="bullet"/>
      <w:lvlText w:val="−"/>
      <w:lvlJc w:val="left"/>
      <w:pPr>
        <w:ind w:left="64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01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1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8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3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056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64A3EA8"/>
    <w:multiLevelType w:val="multilevel"/>
    <w:tmpl w:val="FB080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 w16cid:durableId="884148145">
    <w:abstractNumId w:val="5"/>
  </w:num>
  <w:num w:numId="2" w16cid:durableId="1795056148">
    <w:abstractNumId w:val="0"/>
  </w:num>
  <w:num w:numId="3" w16cid:durableId="1912303357">
    <w:abstractNumId w:val="6"/>
  </w:num>
  <w:num w:numId="4" w16cid:durableId="1818305176">
    <w:abstractNumId w:val="1"/>
  </w:num>
  <w:num w:numId="5" w16cid:durableId="1095134857">
    <w:abstractNumId w:val="2"/>
  </w:num>
  <w:num w:numId="6" w16cid:durableId="142359264">
    <w:abstractNumId w:val="10"/>
  </w:num>
  <w:num w:numId="7" w16cid:durableId="256259456">
    <w:abstractNumId w:val="12"/>
  </w:num>
  <w:num w:numId="8" w16cid:durableId="169756885">
    <w:abstractNumId w:val="17"/>
  </w:num>
  <w:num w:numId="9" w16cid:durableId="642932496">
    <w:abstractNumId w:val="19"/>
  </w:num>
  <w:num w:numId="10" w16cid:durableId="1978877709">
    <w:abstractNumId w:val="11"/>
  </w:num>
  <w:num w:numId="11" w16cid:durableId="1851872743">
    <w:abstractNumId w:val="13"/>
  </w:num>
  <w:num w:numId="12" w16cid:durableId="17047998">
    <w:abstractNumId w:val="24"/>
  </w:num>
  <w:num w:numId="13" w16cid:durableId="1608927683">
    <w:abstractNumId w:val="7"/>
  </w:num>
  <w:num w:numId="14" w16cid:durableId="832373976">
    <w:abstractNumId w:val="9"/>
  </w:num>
  <w:num w:numId="15" w16cid:durableId="1778986792">
    <w:abstractNumId w:val="4"/>
  </w:num>
  <w:num w:numId="16" w16cid:durableId="1508399156">
    <w:abstractNumId w:val="20"/>
  </w:num>
  <w:num w:numId="17" w16cid:durableId="2030443240">
    <w:abstractNumId w:val="16"/>
  </w:num>
  <w:num w:numId="18" w16cid:durableId="419645333">
    <w:abstractNumId w:val="3"/>
  </w:num>
  <w:num w:numId="19" w16cid:durableId="879319719">
    <w:abstractNumId w:val="8"/>
  </w:num>
  <w:num w:numId="20" w16cid:durableId="303583173">
    <w:abstractNumId w:val="14"/>
  </w:num>
  <w:num w:numId="21" w16cid:durableId="77755906">
    <w:abstractNumId w:val="18"/>
  </w:num>
  <w:num w:numId="22" w16cid:durableId="1588885766">
    <w:abstractNumId w:val="22"/>
  </w:num>
  <w:num w:numId="23" w16cid:durableId="1459034122">
    <w:abstractNumId w:val="22"/>
  </w:num>
  <w:num w:numId="24" w16cid:durableId="165025454">
    <w:abstractNumId w:val="15"/>
  </w:num>
  <w:num w:numId="25" w16cid:durableId="28605596">
    <w:abstractNumId w:val="5"/>
  </w:num>
  <w:num w:numId="26" w16cid:durableId="1973092600">
    <w:abstractNumId w:val="23"/>
  </w:num>
  <w:num w:numId="27" w16cid:durableId="362218991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4C3"/>
    <w:rsid w:val="00003AF1"/>
    <w:rsid w:val="00007B5B"/>
    <w:rsid w:val="00015480"/>
    <w:rsid w:val="00020C2C"/>
    <w:rsid w:val="00024473"/>
    <w:rsid w:val="000261E1"/>
    <w:rsid w:val="00030233"/>
    <w:rsid w:val="00032359"/>
    <w:rsid w:val="00032E35"/>
    <w:rsid w:val="00033833"/>
    <w:rsid w:val="0003521F"/>
    <w:rsid w:val="0003554D"/>
    <w:rsid w:val="00035A26"/>
    <w:rsid w:val="00037B3E"/>
    <w:rsid w:val="00040D1E"/>
    <w:rsid w:val="00042F40"/>
    <w:rsid w:val="0004336A"/>
    <w:rsid w:val="00044093"/>
    <w:rsid w:val="00046056"/>
    <w:rsid w:val="0004649C"/>
    <w:rsid w:val="00050ED0"/>
    <w:rsid w:val="00051403"/>
    <w:rsid w:val="0005745E"/>
    <w:rsid w:val="00057C9C"/>
    <w:rsid w:val="00061F64"/>
    <w:rsid w:val="000653F6"/>
    <w:rsid w:val="00066F6D"/>
    <w:rsid w:val="0007451A"/>
    <w:rsid w:val="00076CAC"/>
    <w:rsid w:val="0008146F"/>
    <w:rsid w:val="00084645"/>
    <w:rsid w:val="000871CB"/>
    <w:rsid w:val="000934BA"/>
    <w:rsid w:val="00094729"/>
    <w:rsid w:val="00096EC7"/>
    <w:rsid w:val="000A51C7"/>
    <w:rsid w:val="000A537A"/>
    <w:rsid w:val="000A7BB2"/>
    <w:rsid w:val="000B5939"/>
    <w:rsid w:val="000C0C5D"/>
    <w:rsid w:val="000C2A5F"/>
    <w:rsid w:val="000C32A1"/>
    <w:rsid w:val="000C7B86"/>
    <w:rsid w:val="000C7DE5"/>
    <w:rsid w:val="000D05FC"/>
    <w:rsid w:val="000D2483"/>
    <w:rsid w:val="000D3006"/>
    <w:rsid w:val="000D38ED"/>
    <w:rsid w:val="000D3A15"/>
    <w:rsid w:val="000D4D7C"/>
    <w:rsid w:val="000D5D04"/>
    <w:rsid w:val="000D5EB9"/>
    <w:rsid w:val="000E06F3"/>
    <w:rsid w:val="000E32FB"/>
    <w:rsid w:val="000E4C9F"/>
    <w:rsid w:val="000E6490"/>
    <w:rsid w:val="000F507E"/>
    <w:rsid w:val="00104146"/>
    <w:rsid w:val="001066D5"/>
    <w:rsid w:val="00106B06"/>
    <w:rsid w:val="00107B45"/>
    <w:rsid w:val="0011316B"/>
    <w:rsid w:val="001157C8"/>
    <w:rsid w:val="00116286"/>
    <w:rsid w:val="0011694B"/>
    <w:rsid w:val="0012135E"/>
    <w:rsid w:val="00121AF4"/>
    <w:rsid w:val="001223A9"/>
    <w:rsid w:val="001238DC"/>
    <w:rsid w:val="00124BBF"/>
    <w:rsid w:val="001275E2"/>
    <w:rsid w:val="00127A5A"/>
    <w:rsid w:val="0013162A"/>
    <w:rsid w:val="0013287A"/>
    <w:rsid w:val="00135155"/>
    <w:rsid w:val="0014429D"/>
    <w:rsid w:val="001459D3"/>
    <w:rsid w:val="00150617"/>
    <w:rsid w:val="00152DE8"/>
    <w:rsid w:val="00155A8D"/>
    <w:rsid w:val="0016119C"/>
    <w:rsid w:val="00163C55"/>
    <w:rsid w:val="001673EC"/>
    <w:rsid w:val="00172DBA"/>
    <w:rsid w:val="00184150"/>
    <w:rsid w:val="0018523B"/>
    <w:rsid w:val="001852AE"/>
    <w:rsid w:val="00186EFA"/>
    <w:rsid w:val="00187EDE"/>
    <w:rsid w:val="0019044F"/>
    <w:rsid w:val="001918FB"/>
    <w:rsid w:val="00191CFC"/>
    <w:rsid w:val="00193A35"/>
    <w:rsid w:val="00194A92"/>
    <w:rsid w:val="00195184"/>
    <w:rsid w:val="001A12C2"/>
    <w:rsid w:val="001A50A1"/>
    <w:rsid w:val="001B065B"/>
    <w:rsid w:val="001B0E64"/>
    <w:rsid w:val="001B3C9B"/>
    <w:rsid w:val="001B6DD2"/>
    <w:rsid w:val="001B794F"/>
    <w:rsid w:val="001C1C51"/>
    <w:rsid w:val="001C47EF"/>
    <w:rsid w:val="001D3FB1"/>
    <w:rsid w:val="001D7C94"/>
    <w:rsid w:val="001E1FD1"/>
    <w:rsid w:val="001E463B"/>
    <w:rsid w:val="001E4AD7"/>
    <w:rsid w:val="001E5AAD"/>
    <w:rsid w:val="001F3C1A"/>
    <w:rsid w:val="001F5E9C"/>
    <w:rsid w:val="001F61FC"/>
    <w:rsid w:val="00201509"/>
    <w:rsid w:val="0020340E"/>
    <w:rsid w:val="002049C1"/>
    <w:rsid w:val="00207A4F"/>
    <w:rsid w:val="0021512C"/>
    <w:rsid w:val="002170DE"/>
    <w:rsid w:val="00222701"/>
    <w:rsid w:val="00223CBA"/>
    <w:rsid w:val="0022563C"/>
    <w:rsid w:val="0022637F"/>
    <w:rsid w:val="002264C8"/>
    <w:rsid w:val="00231470"/>
    <w:rsid w:val="0023221D"/>
    <w:rsid w:val="00234403"/>
    <w:rsid w:val="00234BD7"/>
    <w:rsid w:val="0023504B"/>
    <w:rsid w:val="00236382"/>
    <w:rsid w:val="0024107C"/>
    <w:rsid w:val="00241C37"/>
    <w:rsid w:val="00242673"/>
    <w:rsid w:val="00244671"/>
    <w:rsid w:val="00244AD0"/>
    <w:rsid w:val="002469D0"/>
    <w:rsid w:val="00247681"/>
    <w:rsid w:val="0025025B"/>
    <w:rsid w:val="002502BF"/>
    <w:rsid w:val="00256697"/>
    <w:rsid w:val="00263185"/>
    <w:rsid w:val="0026423B"/>
    <w:rsid w:val="00265176"/>
    <w:rsid w:val="00270C38"/>
    <w:rsid w:val="00272F60"/>
    <w:rsid w:val="002761DE"/>
    <w:rsid w:val="00276CAB"/>
    <w:rsid w:val="00277614"/>
    <w:rsid w:val="00282C65"/>
    <w:rsid w:val="00287E94"/>
    <w:rsid w:val="00290FDA"/>
    <w:rsid w:val="002917C3"/>
    <w:rsid w:val="002926E9"/>
    <w:rsid w:val="00292B29"/>
    <w:rsid w:val="00292EB5"/>
    <w:rsid w:val="00294E8F"/>
    <w:rsid w:val="002952BC"/>
    <w:rsid w:val="00295D9C"/>
    <w:rsid w:val="00296B32"/>
    <w:rsid w:val="00296BBF"/>
    <w:rsid w:val="0029770A"/>
    <w:rsid w:val="002A0691"/>
    <w:rsid w:val="002A2B34"/>
    <w:rsid w:val="002A3F33"/>
    <w:rsid w:val="002A514A"/>
    <w:rsid w:val="002A56D9"/>
    <w:rsid w:val="002A63EA"/>
    <w:rsid w:val="002A73C7"/>
    <w:rsid w:val="002B055F"/>
    <w:rsid w:val="002B0765"/>
    <w:rsid w:val="002B1E3A"/>
    <w:rsid w:val="002B4E76"/>
    <w:rsid w:val="002B64AD"/>
    <w:rsid w:val="002B7348"/>
    <w:rsid w:val="002B7577"/>
    <w:rsid w:val="002C1982"/>
    <w:rsid w:val="002C3FFF"/>
    <w:rsid w:val="002C53D4"/>
    <w:rsid w:val="002D327C"/>
    <w:rsid w:val="002D354A"/>
    <w:rsid w:val="002D5B25"/>
    <w:rsid w:val="002D5ED0"/>
    <w:rsid w:val="002E03FB"/>
    <w:rsid w:val="002E1FD5"/>
    <w:rsid w:val="002E28E9"/>
    <w:rsid w:val="002E3F8B"/>
    <w:rsid w:val="002E4285"/>
    <w:rsid w:val="002E605E"/>
    <w:rsid w:val="002F15DD"/>
    <w:rsid w:val="002F67B1"/>
    <w:rsid w:val="003014B4"/>
    <w:rsid w:val="00303DC8"/>
    <w:rsid w:val="00311E97"/>
    <w:rsid w:val="00312254"/>
    <w:rsid w:val="00312F95"/>
    <w:rsid w:val="00315A21"/>
    <w:rsid w:val="00317BF7"/>
    <w:rsid w:val="003208DE"/>
    <w:rsid w:val="00322CA4"/>
    <w:rsid w:val="00323F6E"/>
    <w:rsid w:val="00326605"/>
    <w:rsid w:val="0033460A"/>
    <w:rsid w:val="00342964"/>
    <w:rsid w:val="00346FFE"/>
    <w:rsid w:val="00347071"/>
    <w:rsid w:val="00347678"/>
    <w:rsid w:val="00350180"/>
    <w:rsid w:val="00351631"/>
    <w:rsid w:val="0035231E"/>
    <w:rsid w:val="003552A3"/>
    <w:rsid w:val="00356E53"/>
    <w:rsid w:val="0035715F"/>
    <w:rsid w:val="00357ED1"/>
    <w:rsid w:val="00364D74"/>
    <w:rsid w:val="003677AF"/>
    <w:rsid w:val="003679BA"/>
    <w:rsid w:val="00370436"/>
    <w:rsid w:val="00371152"/>
    <w:rsid w:val="003711B3"/>
    <w:rsid w:val="00372C9E"/>
    <w:rsid w:val="00374EF9"/>
    <w:rsid w:val="00380922"/>
    <w:rsid w:val="00380D25"/>
    <w:rsid w:val="00385BA1"/>
    <w:rsid w:val="00386F3E"/>
    <w:rsid w:val="00387E10"/>
    <w:rsid w:val="00390EAB"/>
    <w:rsid w:val="003915BE"/>
    <w:rsid w:val="00391A72"/>
    <w:rsid w:val="00392959"/>
    <w:rsid w:val="00392FDD"/>
    <w:rsid w:val="00393F45"/>
    <w:rsid w:val="0039467A"/>
    <w:rsid w:val="00395741"/>
    <w:rsid w:val="00396A1D"/>
    <w:rsid w:val="00397496"/>
    <w:rsid w:val="003A243E"/>
    <w:rsid w:val="003A4E95"/>
    <w:rsid w:val="003A546E"/>
    <w:rsid w:val="003B3EA1"/>
    <w:rsid w:val="003B4057"/>
    <w:rsid w:val="003B4568"/>
    <w:rsid w:val="003B520D"/>
    <w:rsid w:val="003B59B6"/>
    <w:rsid w:val="003C2810"/>
    <w:rsid w:val="003C3D18"/>
    <w:rsid w:val="003D3E93"/>
    <w:rsid w:val="003D4266"/>
    <w:rsid w:val="003D57C8"/>
    <w:rsid w:val="003D5EB2"/>
    <w:rsid w:val="003D61D2"/>
    <w:rsid w:val="003E0217"/>
    <w:rsid w:val="003E09BF"/>
    <w:rsid w:val="003E19C5"/>
    <w:rsid w:val="003E1A1B"/>
    <w:rsid w:val="003E22A5"/>
    <w:rsid w:val="003E3B91"/>
    <w:rsid w:val="003E58AE"/>
    <w:rsid w:val="003E72CD"/>
    <w:rsid w:val="003E7892"/>
    <w:rsid w:val="003F2484"/>
    <w:rsid w:val="003F3F0D"/>
    <w:rsid w:val="003F65BE"/>
    <w:rsid w:val="00401083"/>
    <w:rsid w:val="004019AC"/>
    <w:rsid w:val="00405F3E"/>
    <w:rsid w:val="00410843"/>
    <w:rsid w:val="004114CB"/>
    <w:rsid w:val="00412E47"/>
    <w:rsid w:val="00414B5B"/>
    <w:rsid w:val="00415267"/>
    <w:rsid w:val="00415FD3"/>
    <w:rsid w:val="0041635B"/>
    <w:rsid w:val="0041694D"/>
    <w:rsid w:val="00421ED7"/>
    <w:rsid w:val="00431F43"/>
    <w:rsid w:val="004347A5"/>
    <w:rsid w:val="00435418"/>
    <w:rsid w:val="00436308"/>
    <w:rsid w:val="00440982"/>
    <w:rsid w:val="00440B30"/>
    <w:rsid w:val="00442256"/>
    <w:rsid w:val="00444C55"/>
    <w:rsid w:val="004453EC"/>
    <w:rsid w:val="00445651"/>
    <w:rsid w:val="00447629"/>
    <w:rsid w:val="00451E07"/>
    <w:rsid w:val="00455936"/>
    <w:rsid w:val="0045599D"/>
    <w:rsid w:val="0045656B"/>
    <w:rsid w:val="00460172"/>
    <w:rsid w:val="004605D9"/>
    <w:rsid w:val="00463D3D"/>
    <w:rsid w:val="004662D6"/>
    <w:rsid w:val="004673ED"/>
    <w:rsid w:val="004677DC"/>
    <w:rsid w:val="00471FE2"/>
    <w:rsid w:val="00472A19"/>
    <w:rsid w:val="00473837"/>
    <w:rsid w:val="00475A10"/>
    <w:rsid w:val="004767CD"/>
    <w:rsid w:val="00477484"/>
    <w:rsid w:val="00477E41"/>
    <w:rsid w:val="0048416D"/>
    <w:rsid w:val="0048494D"/>
    <w:rsid w:val="0048509F"/>
    <w:rsid w:val="00490EC0"/>
    <w:rsid w:val="00491ACA"/>
    <w:rsid w:val="00492FAE"/>
    <w:rsid w:val="00493CFB"/>
    <w:rsid w:val="004A0E13"/>
    <w:rsid w:val="004A34C3"/>
    <w:rsid w:val="004A7A41"/>
    <w:rsid w:val="004B03E8"/>
    <w:rsid w:val="004B0C8E"/>
    <w:rsid w:val="004B0F88"/>
    <w:rsid w:val="004B2C8B"/>
    <w:rsid w:val="004B402B"/>
    <w:rsid w:val="004B70E5"/>
    <w:rsid w:val="004B7621"/>
    <w:rsid w:val="004B7636"/>
    <w:rsid w:val="004B7653"/>
    <w:rsid w:val="004C039F"/>
    <w:rsid w:val="004C5524"/>
    <w:rsid w:val="004D068E"/>
    <w:rsid w:val="004D1E08"/>
    <w:rsid w:val="004E009A"/>
    <w:rsid w:val="004E3A2D"/>
    <w:rsid w:val="004E535A"/>
    <w:rsid w:val="004E54EB"/>
    <w:rsid w:val="004F276F"/>
    <w:rsid w:val="004F4D49"/>
    <w:rsid w:val="005008C8"/>
    <w:rsid w:val="005017B0"/>
    <w:rsid w:val="00503505"/>
    <w:rsid w:val="005040DD"/>
    <w:rsid w:val="00504D61"/>
    <w:rsid w:val="00506517"/>
    <w:rsid w:val="00506C6D"/>
    <w:rsid w:val="005070B3"/>
    <w:rsid w:val="0051150B"/>
    <w:rsid w:val="00512B60"/>
    <w:rsid w:val="00514790"/>
    <w:rsid w:val="00514894"/>
    <w:rsid w:val="00514CFD"/>
    <w:rsid w:val="005179A9"/>
    <w:rsid w:val="00520551"/>
    <w:rsid w:val="00521BD2"/>
    <w:rsid w:val="00524056"/>
    <w:rsid w:val="00530053"/>
    <w:rsid w:val="00531E80"/>
    <w:rsid w:val="005343A0"/>
    <w:rsid w:val="005343B2"/>
    <w:rsid w:val="00537C78"/>
    <w:rsid w:val="00541DD4"/>
    <w:rsid w:val="00544617"/>
    <w:rsid w:val="00544CF8"/>
    <w:rsid w:val="00547EFC"/>
    <w:rsid w:val="00551D72"/>
    <w:rsid w:val="005524E9"/>
    <w:rsid w:val="00554344"/>
    <w:rsid w:val="00555E69"/>
    <w:rsid w:val="0056079D"/>
    <w:rsid w:val="00561F8C"/>
    <w:rsid w:val="00570772"/>
    <w:rsid w:val="00570D80"/>
    <w:rsid w:val="0057235E"/>
    <w:rsid w:val="0057389A"/>
    <w:rsid w:val="00576138"/>
    <w:rsid w:val="005764B1"/>
    <w:rsid w:val="00584E3E"/>
    <w:rsid w:val="00590B52"/>
    <w:rsid w:val="00590E35"/>
    <w:rsid w:val="00592879"/>
    <w:rsid w:val="00594A72"/>
    <w:rsid w:val="005972E7"/>
    <w:rsid w:val="005A0DBD"/>
    <w:rsid w:val="005A0EA3"/>
    <w:rsid w:val="005A16E9"/>
    <w:rsid w:val="005A171E"/>
    <w:rsid w:val="005A188B"/>
    <w:rsid w:val="005A26D8"/>
    <w:rsid w:val="005A3C68"/>
    <w:rsid w:val="005A3E51"/>
    <w:rsid w:val="005A4E60"/>
    <w:rsid w:val="005A55CC"/>
    <w:rsid w:val="005B175A"/>
    <w:rsid w:val="005B208E"/>
    <w:rsid w:val="005B38F3"/>
    <w:rsid w:val="005B5089"/>
    <w:rsid w:val="005C2D10"/>
    <w:rsid w:val="005C5C37"/>
    <w:rsid w:val="005D1977"/>
    <w:rsid w:val="005D1D9F"/>
    <w:rsid w:val="005D4ECA"/>
    <w:rsid w:val="005E38E8"/>
    <w:rsid w:val="005E4408"/>
    <w:rsid w:val="005E7941"/>
    <w:rsid w:val="005E79F0"/>
    <w:rsid w:val="005F0877"/>
    <w:rsid w:val="005F0B98"/>
    <w:rsid w:val="005F2D6B"/>
    <w:rsid w:val="005F759F"/>
    <w:rsid w:val="006007E9"/>
    <w:rsid w:val="006030ED"/>
    <w:rsid w:val="00604306"/>
    <w:rsid w:val="00605D6B"/>
    <w:rsid w:val="00606C43"/>
    <w:rsid w:val="00620630"/>
    <w:rsid w:val="006252D8"/>
    <w:rsid w:val="0062534D"/>
    <w:rsid w:val="006267F9"/>
    <w:rsid w:val="00627BC1"/>
    <w:rsid w:val="00630669"/>
    <w:rsid w:val="006324C6"/>
    <w:rsid w:val="00636E3B"/>
    <w:rsid w:val="00642FB9"/>
    <w:rsid w:val="00645565"/>
    <w:rsid w:val="00645BED"/>
    <w:rsid w:val="0064643E"/>
    <w:rsid w:val="00646BFD"/>
    <w:rsid w:val="006541DE"/>
    <w:rsid w:val="00655BC7"/>
    <w:rsid w:val="00657838"/>
    <w:rsid w:val="00661775"/>
    <w:rsid w:val="006638C9"/>
    <w:rsid w:val="006652DC"/>
    <w:rsid w:val="0066535A"/>
    <w:rsid w:val="00666CE4"/>
    <w:rsid w:val="006673D6"/>
    <w:rsid w:val="00671CDE"/>
    <w:rsid w:val="00673185"/>
    <w:rsid w:val="0068517F"/>
    <w:rsid w:val="00685B7C"/>
    <w:rsid w:val="0069311A"/>
    <w:rsid w:val="00695763"/>
    <w:rsid w:val="0069647E"/>
    <w:rsid w:val="006A3648"/>
    <w:rsid w:val="006A3CCA"/>
    <w:rsid w:val="006A4E6C"/>
    <w:rsid w:val="006A534C"/>
    <w:rsid w:val="006A5DFD"/>
    <w:rsid w:val="006A7540"/>
    <w:rsid w:val="006A7A8B"/>
    <w:rsid w:val="006B0C17"/>
    <w:rsid w:val="006B0F00"/>
    <w:rsid w:val="006B2738"/>
    <w:rsid w:val="006B378A"/>
    <w:rsid w:val="006B4F53"/>
    <w:rsid w:val="006B71E5"/>
    <w:rsid w:val="006C7833"/>
    <w:rsid w:val="006D4186"/>
    <w:rsid w:val="006D422E"/>
    <w:rsid w:val="006D46A3"/>
    <w:rsid w:val="006D510D"/>
    <w:rsid w:val="006D5764"/>
    <w:rsid w:val="006E0E2C"/>
    <w:rsid w:val="006E1A0C"/>
    <w:rsid w:val="006E4EA7"/>
    <w:rsid w:val="006E62EB"/>
    <w:rsid w:val="006E7B7F"/>
    <w:rsid w:val="006F091A"/>
    <w:rsid w:val="006F35C5"/>
    <w:rsid w:val="006F3AF4"/>
    <w:rsid w:val="006F4A43"/>
    <w:rsid w:val="006F512D"/>
    <w:rsid w:val="006F51A4"/>
    <w:rsid w:val="00701738"/>
    <w:rsid w:val="00702405"/>
    <w:rsid w:val="007040D6"/>
    <w:rsid w:val="00706D32"/>
    <w:rsid w:val="0071186A"/>
    <w:rsid w:val="0071218D"/>
    <w:rsid w:val="0071279D"/>
    <w:rsid w:val="00715694"/>
    <w:rsid w:val="007157E7"/>
    <w:rsid w:val="00717B43"/>
    <w:rsid w:val="0072475D"/>
    <w:rsid w:val="00734CA1"/>
    <w:rsid w:val="007400A8"/>
    <w:rsid w:val="00741EC2"/>
    <w:rsid w:val="00742268"/>
    <w:rsid w:val="00742650"/>
    <w:rsid w:val="007445A3"/>
    <w:rsid w:val="00746C80"/>
    <w:rsid w:val="00747AA0"/>
    <w:rsid w:val="00751CCB"/>
    <w:rsid w:val="007522DD"/>
    <w:rsid w:val="0075594C"/>
    <w:rsid w:val="00760B38"/>
    <w:rsid w:val="007630D2"/>
    <w:rsid w:val="00763769"/>
    <w:rsid w:val="007661F7"/>
    <w:rsid w:val="0076691E"/>
    <w:rsid w:val="00770291"/>
    <w:rsid w:val="00773671"/>
    <w:rsid w:val="00773EC7"/>
    <w:rsid w:val="00775FCB"/>
    <w:rsid w:val="00776774"/>
    <w:rsid w:val="00776B7E"/>
    <w:rsid w:val="0078309B"/>
    <w:rsid w:val="0078334A"/>
    <w:rsid w:val="00791487"/>
    <w:rsid w:val="007951C7"/>
    <w:rsid w:val="007A0770"/>
    <w:rsid w:val="007A0851"/>
    <w:rsid w:val="007A3137"/>
    <w:rsid w:val="007A44EC"/>
    <w:rsid w:val="007A670B"/>
    <w:rsid w:val="007A6AB9"/>
    <w:rsid w:val="007A7F89"/>
    <w:rsid w:val="007B2DD4"/>
    <w:rsid w:val="007B2E9D"/>
    <w:rsid w:val="007B621F"/>
    <w:rsid w:val="007B645F"/>
    <w:rsid w:val="007B77D8"/>
    <w:rsid w:val="007B79AA"/>
    <w:rsid w:val="007C03CB"/>
    <w:rsid w:val="007C2693"/>
    <w:rsid w:val="007C2747"/>
    <w:rsid w:val="007C5DA6"/>
    <w:rsid w:val="007C648D"/>
    <w:rsid w:val="007C6517"/>
    <w:rsid w:val="007C6D12"/>
    <w:rsid w:val="007D0F42"/>
    <w:rsid w:val="007D189A"/>
    <w:rsid w:val="007D18D6"/>
    <w:rsid w:val="007D2F6D"/>
    <w:rsid w:val="007E0250"/>
    <w:rsid w:val="007E14C3"/>
    <w:rsid w:val="007E3906"/>
    <w:rsid w:val="007E791F"/>
    <w:rsid w:val="007E7DEB"/>
    <w:rsid w:val="007F4C77"/>
    <w:rsid w:val="007F5355"/>
    <w:rsid w:val="007F6BA7"/>
    <w:rsid w:val="007F6F16"/>
    <w:rsid w:val="00801271"/>
    <w:rsid w:val="00801482"/>
    <w:rsid w:val="008018A9"/>
    <w:rsid w:val="00801BD6"/>
    <w:rsid w:val="008047D0"/>
    <w:rsid w:val="00807321"/>
    <w:rsid w:val="00807B2C"/>
    <w:rsid w:val="00810E1A"/>
    <w:rsid w:val="0081256F"/>
    <w:rsid w:val="00813BD0"/>
    <w:rsid w:val="0081417D"/>
    <w:rsid w:val="00815163"/>
    <w:rsid w:val="00815197"/>
    <w:rsid w:val="00816AE0"/>
    <w:rsid w:val="00823226"/>
    <w:rsid w:val="008233FB"/>
    <w:rsid w:val="008239DB"/>
    <w:rsid w:val="008450E1"/>
    <w:rsid w:val="00847155"/>
    <w:rsid w:val="00847368"/>
    <w:rsid w:val="00851CEE"/>
    <w:rsid w:val="00853022"/>
    <w:rsid w:val="008558F6"/>
    <w:rsid w:val="00856459"/>
    <w:rsid w:val="00857EAD"/>
    <w:rsid w:val="008600A5"/>
    <w:rsid w:val="00860B07"/>
    <w:rsid w:val="008647EA"/>
    <w:rsid w:val="00866FDF"/>
    <w:rsid w:val="008707FA"/>
    <w:rsid w:val="00873C68"/>
    <w:rsid w:val="008821B6"/>
    <w:rsid w:val="008830C7"/>
    <w:rsid w:val="00887461"/>
    <w:rsid w:val="00887BF9"/>
    <w:rsid w:val="008913CD"/>
    <w:rsid w:val="00895567"/>
    <w:rsid w:val="00897BB0"/>
    <w:rsid w:val="008A19F3"/>
    <w:rsid w:val="008A3C7E"/>
    <w:rsid w:val="008A447D"/>
    <w:rsid w:val="008A7235"/>
    <w:rsid w:val="008A748E"/>
    <w:rsid w:val="008B1742"/>
    <w:rsid w:val="008B2FF6"/>
    <w:rsid w:val="008B3835"/>
    <w:rsid w:val="008B55BF"/>
    <w:rsid w:val="008B5671"/>
    <w:rsid w:val="008B57AD"/>
    <w:rsid w:val="008B7ABA"/>
    <w:rsid w:val="008C0D47"/>
    <w:rsid w:val="008C2A4C"/>
    <w:rsid w:val="008C30AA"/>
    <w:rsid w:val="008C604F"/>
    <w:rsid w:val="008C6310"/>
    <w:rsid w:val="008D14E3"/>
    <w:rsid w:val="008D1EB6"/>
    <w:rsid w:val="008D417C"/>
    <w:rsid w:val="008D6356"/>
    <w:rsid w:val="008D736A"/>
    <w:rsid w:val="008E20C8"/>
    <w:rsid w:val="008E501D"/>
    <w:rsid w:val="008F0FE9"/>
    <w:rsid w:val="008F4105"/>
    <w:rsid w:val="008F5847"/>
    <w:rsid w:val="008F5FD2"/>
    <w:rsid w:val="008F6E0C"/>
    <w:rsid w:val="008F6FA6"/>
    <w:rsid w:val="00900287"/>
    <w:rsid w:val="009023F0"/>
    <w:rsid w:val="009056B1"/>
    <w:rsid w:val="00907058"/>
    <w:rsid w:val="0090747E"/>
    <w:rsid w:val="009078D1"/>
    <w:rsid w:val="009123AE"/>
    <w:rsid w:val="00912AA6"/>
    <w:rsid w:val="00914094"/>
    <w:rsid w:val="009215C9"/>
    <w:rsid w:val="009227AF"/>
    <w:rsid w:val="0092285C"/>
    <w:rsid w:val="00922A0E"/>
    <w:rsid w:val="00922FCD"/>
    <w:rsid w:val="009236FA"/>
    <w:rsid w:val="00925A36"/>
    <w:rsid w:val="00927FE8"/>
    <w:rsid w:val="00930B24"/>
    <w:rsid w:val="00931494"/>
    <w:rsid w:val="0093263E"/>
    <w:rsid w:val="00935472"/>
    <w:rsid w:val="0094034D"/>
    <w:rsid w:val="00940731"/>
    <w:rsid w:val="00940D3A"/>
    <w:rsid w:val="00941637"/>
    <w:rsid w:val="00944557"/>
    <w:rsid w:val="00946800"/>
    <w:rsid w:val="00950955"/>
    <w:rsid w:val="0095138C"/>
    <w:rsid w:val="00955863"/>
    <w:rsid w:val="00957C73"/>
    <w:rsid w:val="00962BF3"/>
    <w:rsid w:val="00963551"/>
    <w:rsid w:val="00966607"/>
    <w:rsid w:val="0096798D"/>
    <w:rsid w:val="0097016E"/>
    <w:rsid w:val="00970E98"/>
    <w:rsid w:val="009730DA"/>
    <w:rsid w:val="009731BA"/>
    <w:rsid w:val="0097494B"/>
    <w:rsid w:val="0097511E"/>
    <w:rsid w:val="00977F43"/>
    <w:rsid w:val="0098081B"/>
    <w:rsid w:val="00980BB6"/>
    <w:rsid w:val="00980BE2"/>
    <w:rsid w:val="0098133E"/>
    <w:rsid w:val="00981A84"/>
    <w:rsid w:val="009863FC"/>
    <w:rsid w:val="0098708B"/>
    <w:rsid w:val="00990EAC"/>
    <w:rsid w:val="00991D11"/>
    <w:rsid w:val="00992810"/>
    <w:rsid w:val="00992CCB"/>
    <w:rsid w:val="0099717C"/>
    <w:rsid w:val="00997825"/>
    <w:rsid w:val="009A00F6"/>
    <w:rsid w:val="009A1CB3"/>
    <w:rsid w:val="009A78AA"/>
    <w:rsid w:val="009B29E9"/>
    <w:rsid w:val="009B4962"/>
    <w:rsid w:val="009B585C"/>
    <w:rsid w:val="009C15AC"/>
    <w:rsid w:val="009C1963"/>
    <w:rsid w:val="009C1E84"/>
    <w:rsid w:val="009C2712"/>
    <w:rsid w:val="009C36DE"/>
    <w:rsid w:val="009C5201"/>
    <w:rsid w:val="009C62A8"/>
    <w:rsid w:val="009C6785"/>
    <w:rsid w:val="009C6C11"/>
    <w:rsid w:val="009C72F9"/>
    <w:rsid w:val="009C7B67"/>
    <w:rsid w:val="009D483E"/>
    <w:rsid w:val="009D5371"/>
    <w:rsid w:val="009D5528"/>
    <w:rsid w:val="009D5BE4"/>
    <w:rsid w:val="009D6117"/>
    <w:rsid w:val="009D69EC"/>
    <w:rsid w:val="009D7A9F"/>
    <w:rsid w:val="009E0149"/>
    <w:rsid w:val="009E75D8"/>
    <w:rsid w:val="009F1297"/>
    <w:rsid w:val="009F1C8A"/>
    <w:rsid w:val="009F205E"/>
    <w:rsid w:val="009F38FD"/>
    <w:rsid w:val="009F437D"/>
    <w:rsid w:val="009F59D7"/>
    <w:rsid w:val="00A00224"/>
    <w:rsid w:val="00A0279B"/>
    <w:rsid w:val="00A06116"/>
    <w:rsid w:val="00A212A8"/>
    <w:rsid w:val="00A22E7D"/>
    <w:rsid w:val="00A26122"/>
    <w:rsid w:val="00A274E3"/>
    <w:rsid w:val="00A32457"/>
    <w:rsid w:val="00A335E6"/>
    <w:rsid w:val="00A346AC"/>
    <w:rsid w:val="00A3550C"/>
    <w:rsid w:val="00A359E6"/>
    <w:rsid w:val="00A3774F"/>
    <w:rsid w:val="00A41123"/>
    <w:rsid w:val="00A42296"/>
    <w:rsid w:val="00A426DA"/>
    <w:rsid w:val="00A43971"/>
    <w:rsid w:val="00A43D43"/>
    <w:rsid w:val="00A448D3"/>
    <w:rsid w:val="00A47A0B"/>
    <w:rsid w:val="00A50EA5"/>
    <w:rsid w:val="00A511D5"/>
    <w:rsid w:val="00A51A5D"/>
    <w:rsid w:val="00A51F32"/>
    <w:rsid w:val="00A52CF3"/>
    <w:rsid w:val="00A54F03"/>
    <w:rsid w:val="00A55B2C"/>
    <w:rsid w:val="00A62453"/>
    <w:rsid w:val="00A631A3"/>
    <w:rsid w:val="00A63893"/>
    <w:rsid w:val="00A64A7D"/>
    <w:rsid w:val="00A6518F"/>
    <w:rsid w:val="00A66360"/>
    <w:rsid w:val="00A67E0B"/>
    <w:rsid w:val="00A701A0"/>
    <w:rsid w:val="00A7039E"/>
    <w:rsid w:val="00A707BC"/>
    <w:rsid w:val="00A70C76"/>
    <w:rsid w:val="00A71C12"/>
    <w:rsid w:val="00A72BA3"/>
    <w:rsid w:val="00A7464D"/>
    <w:rsid w:val="00A77FD9"/>
    <w:rsid w:val="00A80780"/>
    <w:rsid w:val="00A82498"/>
    <w:rsid w:val="00A85D82"/>
    <w:rsid w:val="00A86AC8"/>
    <w:rsid w:val="00A93479"/>
    <w:rsid w:val="00A93B7E"/>
    <w:rsid w:val="00A93F7B"/>
    <w:rsid w:val="00A95610"/>
    <w:rsid w:val="00A965F0"/>
    <w:rsid w:val="00A971B5"/>
    <w:rsid w:val="00A97CDE"/>
    <w:rsid w:val="00AA487E"/>
    <w:rsid w:val="00AA50F6"/>
    <w:rsid w:val="00AA5A32"/>
    <w:rsid w:val="00AA5D32"/>
    <w:rsid w:val="00AB047F"/>
    <w:rsid w:val="00AB04F6"/>
    <w:rsid w:val="00AB2065"/>
    <w:rsid w:val="00AB276B"/>
    <w:rsid w:val="00AB302E"/>
    <w:rsid w:val="00AB465D"/>
    <w:rsid w:val="00AB5C17"/>
    <w:rsid w:val="00AB7875"/>
    <w:rsid w:val="00AC0C0B"/>
    <w:rsid w:val="00AC354C"/>
    <w:rsid w:val="00AC4F31"/>
    <w:rsid w:val="00AC53A7"/>
    <w:rsid w:val="00AD0740"/>
    <w:rsid w:val="00AD0958"/>
    <w:rsid w:val="00AD1E5B"/>
    <w:rsid w:val="00AD2A3E"/>
    <w:rsid w:val="00AD596F"/>
    <w:rsid w:val="00AD74DC"/>
    <w:rsid w:val="00AE0994"/>
    <w:rsid w:val="00AE2289"/>
    <w:rsid w:val="00AE4928"/>
    <w:rsid w:val="00AE4CE5"/>
    <w:rsid w:val="00AF2227"/>
    <w:rsid w:val="00AF478D"/>
    <w:rsid w:val="00AF7668"/>
    <w:rsid w:val="00AF7B47"/>
    <w:rsid w:val="00B04AD9"/>
    <w:rsid w:val="00B0593C"/>
    <w:rsid w:val="00B06B73"/>
    <w:rsid w:val="00B076BD"/>
    <w:rsid w:val="00B125F0"/>
    <w:rsid w:val="00B14133"/>
    <w:rsid w:val="00B22E96"/>
    <w:rsid w:val="00B24454"/>
    <w:rsid w:val="00B26D96"/>
    <w:rsid w:val="00B27F07"/>
    <w:rsid w:val="00B3164A"/>
    <w:rsid w:val="00B32F73"/>
    <w:rsid w:val="00B36C5A"/>
    <w:rsid w:val="00B37E6B"/>
    <w:rsid w:val="00B40813"/>
    <w:rsid w:val="00B408BE"/>
    <w:rsid w:val="00B41B89"/>
    <w:rsid w:val="00B426FB"/>
    <w:rsid w:val="00B4415D"/>
    <w:rsid w:val="00B5489E"/>
    <w:rsid w:val="00B62D3F"/>
    <w:rsid w:val="00B63A5B"/>
    <w:rsid w:val="00B6414E"/>
    <w:rsid w:val="00B6451B"/>
    <w:rsid w:val="00B6574F"/>
    <w:rsid w:val="00B6663A"/>
    <w:rsid w:val="00B7174E"/>
    <w:rsid w:val="00B718E5"/>
    <w:rsid w:val="00B71CDE"/>
    <w:rsid w:val="00B775B6"/>
    <w:rsid w:val="00B8087B"/>
    <w:rsid w:val="00B84157"/>
    <w:rsid w:val="00B848B3"/>
    <w:rsid w:val="00B8662B"/>
    <w:rsid w:val="00B86F81"/>
    <w:rsid w:val="00B90011"/>
    <w:rsid w:val="00B902D3"/>
    <w:rsid w:val="00B907E9"/>
    <w:rsid w:val="00B90FAF"/>
    <w:rsid w:val="00B9575F"/>
    <w:rsid w:val="00BA45E4"/>
    <w:rsid w:val="00BB0350"/>
    <w:rsid w:val="00BB3146"/>
    <w:rsid w:val="00BB32CF"/>
    <w:rsid w:val="00BB41FD"/>
    <w:rsid w:val="00BB4FEC"/>
    <w:rsid w:val="00BB647C"/>
    <w:rsid w:val="00BB7AEE"/>
    <w:rsid w:val="00BC0A58"/>
    <w:rsid w:val="00BC17B4"/>
    <w:rsid w:val="00BC283C"/>
    <w:rsid w:val="00BC36C5"/>
    <w:rsid w:val="00BC5331"/>
    <w:rsid w:val="00BD1C36"/>
    <w:rsid w:val="00BD2B75"/>
    <w:rsid w:val="00BD359F"/>
    <w:rsid w:val="00BD442E"/>
    <w:rsid w:val="00BD738C"/>
    <w:rsid w:val="00BE017C"/>
    <w:rsid w:val="00BE39B8"/>
    <w:rsid w:val="00BE3EC2"/>
    <w:rsid w:val="00BE4DAF"/>
    <w:rsid w:val="00BE71FF"/>
    <w:rsid w:val="00BF0033"/>
    <w:rsid w:val="00BF44A4"/>
    <w:rsid w:val="00BF4E09"/>
    <w:rsid w:val="00BF69CF"/>
    <w:rsid w:val="00BF7BFF"/>
    <w:rsid w:val="00C005D4"/>
    <w:rsid w:val="00C0148C"/>
    <w:rsid w:val="00C01747"/>
    <w:rsid w:val="00C035AA"/>
    <w:rsid w:val="00C04226"/>
    <w:rsid w:val="00C105A1"/>
    <w:rsid w:val="00C10B2D"/>
    <w:rsid w:val="00C11E33"/>
    <w:rsid w:val="00C122F9"/>
    <w:rsid w:val="00C1681F"/>
    <w:rsid w:val="00C16832"/>
    <w:rsid w:val="00C17699"/>
    <w:rsid w:val="00C2408C"/>
    <w:rsid w:val="00C25FAA"/>
    <w:rsid w:val="00C3281B"/>
    <w:rsid w:val="00C32928"/>
    <w:rsid w:val="00C33F16"/>
    <w:rsid w:val="00C435ED"/>
    <w:rsid w:val="00C43C5C"/>
    <w:rsid w:val="00C44F52"/>
    <w:rsid w:val="00C52A0D"/>
    <w:rsid w:val="00C54F79"/>
    <w:rsid w:val="00C551A3"/>
    <w:rsid w:val="00C55266"/>
    <w:rsid w:val="00C560D5"/>
    <w:rsid w:val="00C61DF4"/>
    <w:rsid w:val="00C642AF"/>
    <w:rsid w:val="00C676DA"/>
    <w:rsid w:val="00C70FFD"/>
    <w:rsid w:val="00C71BDB"/>
    <w:rsid w:val="00C71C1C"/>
    <w:rsid w:val="00C76ACB"/>
    <w:rsid w:val="00C84B48"/>
    <w:rsid w:val="00C85799"/>
    <w:rsid w:val="00C85B26"/>
    <w:rsid w:val="00C86701"/>
    <w:rsid w:val="00C8774D"/>
    <w:rsid w:val="00C87B75"/>
    <w:rsid w:val="00C9108D"/>
    <w:rsid w:val="00C92C19"/>
    <w:rsid w:val="00C9376A"/>
    <w:rsid w:val="00C93C3A"/>
    <w:rsid w:val="00C94309"/>
    <w:rsid w:val="00C96227"/>
    <w:rsid w:val="00CA2B1E"/>
    <w:rsid w:val="00CA34B3"/>
    <w:rsid w:val="00CA462A"/>
    <w:rsid w:val="00CA46E3"/>
    <w:rsid w:val="00CA5672"/>
    <w:rsid w:val="00CB052C"/>
    <w:rsid w:val="00CB1422"/>
    <w:rsid w:val="00CB19E6"/>
    <w:rsid w:val="00CB211A"/>
    <w:rsid w:val="00CB6AE0"/>
    <w:rsid w:val="00CC291C"/>
    <w:rsid w:val="00CC3B6C"/>
    <w:rsid w:val="00CD1405"/>
    <w:rsid w:val="00CD58F4"/>
    <w:rsid w:val="00CD7F8A"/>
    <w:rsid w:val="00CE3A3D"/>
    <w:rsid w:val="00CE7A30"/>
    <w:rsid w:val="00CE7A85"/>
    <w:rsid w:val="00CF0FBB"/>
    <w:rsid w:val="00CF3B09"/>
    <w:rsid w:val="00CF4D81"/>
    <w:rsid w:val="00CF4EF6"/>
    <w:rsid w:val="00CF5D84"/>
    <w:rsid w:val="00D01187"/>
    <w:rsid w:val="00D029A4"/>
    <w:rsid w:val="00D0476C"/>
    <w:rsid w:val="00D065A6"/>
    <w:rsid w:val="00D1204C"/>
    <w:rsid w:val="00D13EF3"/>
    <w:rsid w:val="00D156FA"/>
    <w:rsid w:val="00D1695C"/>
    <w:rsid w:val="00D21760"/>
    <w:rsid w:val="00D24053"/>
    <w:rsid w:val="00D24A5D"/>
    <w:rsid w:val="00D25CD9"/>
    <w:rsid w:val="00D2622C"/>
    <w:rsid w:val="00D26A08"/>
    <w:rsid w:val="00D270A5"/>
    <w:rsid w:val="00D2756B"/>
    <w:rsid w:val="00D3115C"/>
    <w:rsid w:val="00D31A36"/>
    <w:rsid w:val="00D37FCB"/>
    <w:rsid w:val="00D4023D"/>
    <w:rsid w:val="00D4069A"/>
    <w:rsid w:val="00D42273"/>
    <w:rsid w:val="00D46638"/>
    <w:rsid w:val="00D4722B"/>
    <w:rsid w:val="00D54CDE"/>
    <w:rsid w:val="00D54ECC"/>
    <w:rsid w:val="00D56762"/>
    <w:rsid w:val="00D640AB"/>
    <w:rsid w:val="00D664C5"/>
    <w:rsid w:val="00D7189D"/>
    <w:rsid w:val="00D71BA6"/>
    <w:rsid w:val="00D725AA"/>
    <w:rsid w:val="00D72994"/>
    <w:rsid w:val="00D730CA"/>
    <w:rsid w:val="00D73357"/>
    <w:rsid w:val="00D73BC0"/>
    <w:rsid w:val="00D75F47"/>
    <w:rsid w:val="00D76BBF"/>
    <w:rsid w:val="00D801DF"/>
    <w:rsid w:val="00D847D8"/>
    <w:rsid w:val="00D85DD7"/>
    <w:rsid w:val="00D86307"/>
    <w:rsid w:val="00D87A61"/>
    <w:rsid w:val="00D90647"/>
    <w:rsid w:val="00D923C3"/>
    <w:rsid w:val="00D94F64"/>
    <w:rsid w:val="00D978E4"/>
    <w:rsid w:val="00DA02CD"/>
    <w:rsid w:val="00DA33AC"/>
    <w:rsid w:val="00DA5E52"/>
    <w:rsid w:val="00DA64D0"/>
    <w:rsid w:val="00DA6582"/>
    <w:rsid w:val="00DA741E"/>
    <w:rsid w:val="00DB0DFE"/>
    <w:rsid w:val="00DB26D0"/>
    <w:rsid w:val="00DB67CB"/>
    <w:rsid w:val="00DC22C2"/>
    <w:rsid w:val="00DC575A"/>
    <w:rsid w:val="00DC5FE1"/>
    <w:rsid w:val="00DD1623"/>
    <w:rsid w:val="00DD2B98"/>
    <w:rsid w:val="00DD39E8"/>
    <w:rsid w:val="00DD4754"/>
    <w:rsid w:val="00DD5703"/>
    <w:rsid w:val="00DD78B1"/>
    <w:rsid w:val="00DE03C1"/>
    <w:rsid w:val="00DE18B5"/>
    <w:rsid w:val="00DE4251"/>
    <w:rsid w:val="00DE44CE"/>
    <w:rsid w:val="00DE4C27"/>
    <w:rsid w:val="00DE5F46"/>
    <w:rsid w:val="00DF09F4"/>
    <w:rsid w:val="00DF0F5F"/>
    <w:rsid w:val="00DF1C6D"/>
    <w:rsid w:val="00E02E0B"/>
    <w:rsid w:val="00E0593E"/>
    <w:rsid w:val="00E124BE"/>
    <w:rsid w:val="00E1282A"/>
    <w:rsid w:val="00E17081"/>
    <w:rsid w:val="00E208B0"/>
    <w:rsid w:val="00E21BF6"/>
    <w:rsid w:val="00E253AB"/>
    <w:rsid w:val="00E26720"/>
    <w:rsid w:val="00E270EE"/>
    <w:rsid w:val="00E30E18"/>
    <w:rsid w:val="00E36DF7"/>
    <w:rsid w:val="00E37358"/>
    <w:rsid w:val="00E41AEE"/>
    <w:rsid w:val="00E41C57"/>
    <w:rsid w:val="00E425BB"/>
    <w:rsid w:val="00E4794F"/>
    <w:rsid w:val="00E508A7"/>
    <w:rsid w:val="00E50F28"/>
    <w:rsid w:val="00E52F82"/>
    <w:rsid w:val="00E570AD"/>
    <w:rsid w:val="00E60A44"/>
    <w:rsid w:val="00E61B22"/>
    <w:rsid w:val="00E64868"/>
    <w:rsid w:val="00E65824"/>
    <w:rsid w:val="00E666EA"/>
    <w:rsid w:val="00E67F62"/>
    <w:rsid w:val="00E74087"/>
    <w:rsid w:val="00E76161"/>
    <w:rsid w:val="00E77311"/>
    <w:rsid w:val="00E83381"/>
    <w:rsid w:val="00E85CEA"/>
    <w:rsid w:val="00E8690C"/>
    <w:rsid w:val="00E930F0"/>
    <w:rsid w:val="00E97C53"/>
    <w:rsid w:val="00EA1B75"/>
    <w:rsid w:val="00EA1C6D"/>
    <w:rsid w:val="00EA6493"/>
    <w:rsid w:val="00EA70F3"/>
    <w:rsid w:val="00EA7476"/>
    <w:rsid w:val="00EB0651"/>
    <w:rsid w:val="00EB1DDC"/>
    <w:rsid w:val="00EB1F89"/>
    <w:rsid w:val="00EB1FC2"/>
    <w:rsid w:val="00EB6A0B"/>
    <w:rsid w:val="00EC14DF"/>
    <w:rsid w:val="00EC17A0"/>
    <w:rsid w:val="00EC1BB9"/>
    <w:rsid w:val="00EC357F"/>
    <w:rsid w:val="00EC5357"/>
    <w:rsid w:val="00ED02C1"/>
    <w:rsid w:val="00ED0DF1"/>
    <w:rsid w:val="00ED3B32"/>
    <w:rsid w:val="00ED4484"/>
    <w:rsid w:val="00ED6B45"/>
    <w:rsid w:val="00ED7346"/>
    <w:rsid w:val="00ED77F3"/>
    <w:rsid w:val="00ED7A8C"/>
    <w:rsid w:val="00EE09C9"/>
    <w:rsid w:val="00EE2F40"/>
    <w:rsid w:val="00EE45D4"/>
    <w:rsid w:val="00EF1410"/>
    <w:rsid w:val="00EF4F16"/>
    <w:rsid w:val="00F00AC9"/>
    <w:rsid w:val="00F05721"/>
    <w:rsid w:val="00F05BB5"/>
    <w:rsid w:val="00F07020"/>
    <w:rsid w:val="00F10458"/>
    <w:rsid w:val="00F113BF"/>
    <w:rsid w:val="00F14B64"/>
    <w:rsid w:val="00F15F84"/>
    <w:rsid w:val="00F20633"/>
    <w:rsid w:val="00F20ED0"/>
    <w:rsid w:val="00F2337D"/>
    <w:rsid w:val="00F25908"/>
    <w:rsid w:val="00F26E37"/>
    <w:rsid w:val="00F27F96"/>
    <w:rsid w:val="00F32A7C"/>
    <w:rsid w:val="00F34EC4"/>
    <w:rsid w:val="00F351B8"/>
    <w:rsid w:val="00F374E5"/>
    <w:rsid w:val="00F40B2E"/>
    <w:rsid w:val="00F4271F"/>
    <w:rsid w:val="00F46192"/>
    <w:rsid w:val="00F46707"/>
    <w:rsid w:val="00F5534E"/>
    <w:rsid w:val="00F6042B"/>
    <w:rsid w:val="00F62A47"/>
    <w:rsid w:val="00F62DCD"/>
    <w:rsid w:val="00F648CC"/>
    <w:rsid w:val="00F64A7B"/>
    <w:rsid w:val="00F669BB"/>
    <w:rsid w:val="00F7451A"/>
    <w:rsid w:val="00F745DD"/>
    <w:rsid w:val="00F76B03"/>
    <w:rsid w:val="00F76EBD"/>
    <w:rsid w:val="00F778DA"/>
    <w:rsid w:val="00F80E4E"/>
    <w:rsid w:val="00F83340"/>
    <w:rsid w:val="00F836BF"/>
    <w:rsid w:val="00F83745"/>
    <w:rsid w:val="00F8478E"/>
    <w:rsid w:val="00F84AC0"/>
    <w:rsid w:val="00F84B99"/>
    <w:rsid w:val="00F8535F"/>
    <w:rsid w:val="00F85769"/>
    <w:rsid w:val="00F86F9F"/>
    <w:rsid w:val="00F8700A"/>
    <w:rsid w:val="00F91124"/>
    <w:rsid w:val="00F929E4"/>
    <w:rsid w:val="00FA01D0"/>
    <w:rsid w:val="00FA0B67"/>
    <w:rsid w:val="00FA23F2"/>
    <w:rsid w:val="00FA3223"/>
    <w:rsid w:val="00FA4505"/>
    <w:rsid w:val="00FA62FA"/>
    <w:rsid w:val="00FA6956"/>
    <w:rsid w:val="00FA732A"/>
    <w:rsid w:val="00FB0572"/>
    <w:rsid w:val="00FB05EA"/>
    <w:rsid w:val="00FB1237"/>
    <w:rsid w:val="00FB6AA9"/>
    <w:rsid w:val="00FC5178"/>
    <w:rsid w:val="00FC5C3D"/>
    <w:rsid w:val="00FC6AE0"/>
    <w:rsid w:val="00FD0C4A"/>
    <w:rsid w:val="00FD2680"/>
    <w:rsid w:val="00FD2FD0"/>
    <w:rsid w:val="00FD73B1"/>
    <w:rsid w:val="00FE0D02"/>
    <w:rsid w:val="00FE1A39"/>
    <w:rsid w:val="00FE2FED"/>
    <w:rsid w:val="00FE52FA"/>
    <w:rsid w:val="00FE77D9"/>
    <w:rsid w:val="00FF3BA1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666CE4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qFormat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qFormat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paragraph" w:styleId="afc">
    <w:name w:val="Normal (Web)"/>
    <w:basedOn w:val="a1"/>
    <w:uiPriority w:val="99"/>
    <w:semiHidden/>
    <w:unhideWhenUsed/>
    <w:rsid w:val="002170DE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4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342606A-D74D-4A39-BA81-C3FC41277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</Template>
  <TotalTime>280</TotalTime>
  <Pages>29</Pages>
  <Words>3623</Words>
  <Characters>20654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24229</CharactersWithSpaces>
  <SharedDoc>false</SharedDoc>
  <HLinks>
    <vt:vector size="174" baseType="variant">
      <vt:variant>
        <vt:i4>1966130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_Toc181128084</vt:lpwstr>
      </vt:variant>
      <vt:variant>
        <vt:i4>1966130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_Toc181128083</vt:lpwstr>
      </vt:variant>
      <vt:variant>
        <vt:i4>1966130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_Toc181128082</vt:lpwstr>
      </vt:variant>
      <vt:variant>
        <vt:i4>1966130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_Toc181128081</vt:lpwstr>
      </vt:variant>
      <vt:variant>
        <vt:i4>1966130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_Toc181128080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_Toc181128079</vt:lpwstr>
      </vt:variant>
      <vt:variant>
        <vt:i4>1114162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_Toc181128078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_Toc181128077</vt:lpwstr>
      </vt:variant>
      <vt:variant>
        <vt:i4>1114162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_Toc181128076</vt:lpwstr>
      </vt:variant>
      <vt:variant>
        <vt:i4>1114162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_Toc181128075</vt:lpwstr>
      </vt:variant>
      <vt:variant>
        <vt:i4>1114162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_Toc181128074</vt:lpwstr>
      </vt:variant>
      <vt:variant>
        <vt:i4>1114162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_Toc181128073</vt:lpwstr>
      </vt:variant>
      <vt:variant>
        <vt:i4>1114162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_Toc181128072</vt:lpwstr>
      </vt:variant>
      <vt:variant>
        <vt:i4>1114162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_Toc181128071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_Toc181128070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_Toc181128069</vt:lpwstr>
      </vt:variant>
      <vt:variant>
        <vt:i4>1048626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_Toc181128068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_Toc181128067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_Toc181128066</vt:lpwstr>
      </vt:variant>
      <vt:variant>
        <vt:i4>1048626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_Toc181128065</vt:lpwstr>
      </vt:variant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_Toc181128064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_Toc181128063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_Toc181128062</vt:lpwstr>
      </vt:variant>
      <vt:variant>
        <vt:i4>1048626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_Toc181128061</vt:lpwstr>
      </vt:variant>
      <vt:variant>
        <vt:i4>1048626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_Toc181128060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_Toc181128059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_Toc181128058</vt:lpwstr>
      </vt:variant>
      <vt:variant>
        <vt:i4>1245234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_Toc181128057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_Toc181128056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Анастасия Носкова</cp:lastModifiedBy>
  <cp:revision>120</cp:revision>
  <cp:lastPrinted>2024-11-07T08:55:00Z</cp:lastPrinted>
  <dcterms:created xsi:type="dcterms:W3CDTF">2025-09-30T20:08:00Z</dcterms:created>
  <dcterms:modified xsi:type="dcterms:W3CDTF">2025-10-02T13:05:00Z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